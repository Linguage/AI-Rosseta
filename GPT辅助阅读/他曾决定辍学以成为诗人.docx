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D662F" w14:textId="36B3F7C7" w:rsidR="00A3748F" w:rsidRDefault="00A3748F" w:rsidP="00A3748F">
      <w:pPr>
        <w:pStyle w:val="1"/>
        <w:numPr>
          <w:ilvl w:val="0"/>
          <w:numId w:val="0"/>
        </w:numPr>
      </w:pPr>
      <w:r>
        <w:rPr>
          <w:rFonts w:hint="eastAsia"/>
        </w:rPr>
        <w:t>他</w:t>
      </w:r>
      <w:r w:rsidR="00785B71">
        <w:rPr>
          <w:rFonts w:hint="eastAsia"/>
        </w:rPr>
        <w:t>曾决定</w:t>
      </w:r>
      <w:r>
        <w:rPr>
          <w:rFonts w:hint="eastAsia"/>
        </w:rPr>
        <w:t>辍学</w:t>
      </w:r>
      <w:r w:rsidR="00785B71">
        <w:rPr>
          <w:rFonts w:hint="eastAsia"/>
        </w:rPr>
        <w:t>以</w:t>
      </w:r>
      <w:r>
        <w:rPr>
          <w:rFonts w:hint="eastAsia"/>
        </w:rPr>
        <w:t>成为诗人</w:t>
      </w:r>
      <w:r w:rsidR="00772B62">
        <w:rPr>
          <w:rFonts w:hint="eastAsia"/>
        </w:rPr>
        <w:t>,</w:t>
      </w:r>
      <w:r w:rsidR="00772B62">
        <w:t xml:space="preserve"> </w:t>
      </w:r>
      <w:r>
        <w:rPr>
          <w:rFonts w:hint="eastAsia"/>
        </w:rPr>
        <w:t>现在他获得了菲尔兹奖</w:t>
      </w:r>
      <w:r w:rsidR="00772B62">
        <w:rPr>
          <w:rStyle w:val="af7"/>
        </w:rPr>
        <w:footnoteReference w:id="1"/>
      </w:r>
    </w:p>
    <w:p w14:paraId="21EC88DB" w14:textId="472F2818" w:rsidR="00772B62" w:rsidRPr="00772B62" w:rsidRDefault="00772B62" w:rsidP="00772B62">
      <w:pPr>
        <w:pStyle w:val="a3"/>
        <w:rPr>
          <w:rStyle w:val="af9"/>
          <w:color w:val="auto"/>
        </w:rPr>
      </w:pPr>
      <w:proofErr w:type="spellStart"/>
      <w:r w:rsidRPr="00772B62">
        <w:rPr>
          <w:rStyle w:val="af9"/>
          <w:color w:val="auto"/>
        </w:rPr>
        <w:t>Jordana</w:t>
      </w:r>
      <w:proofErr w:type="spellEnd"/>
      <w:r w:rsidRPr="00772B62">
        <w:rPr>
          <w:rStyle w:val="af9"/>
          <w:color w:val="auto"/>
        </w:rPr>
        <w:t xml:space="preserve"> </w:t>
      </w:r>
      <w:proofErr w:type="spellStart"/>
      <w:r w:rsidRPr="00772B62">
        <w:rPr>
          <w:rStyle w:val="af9"/>
          <w:color w:val="auto"/>
        </w:rPr>
        <w:t>Cepelewicz</w:t>
      </w:r>
      <w:proofErr w:type="spellEnd"/>
    </w:p>
    <w:p w14:paraId="699F5C29" w14:textId="390F7AF3" w:rsidR="00A3748F" w:rsidRPr="00A3748F" w:rsidRDefault="00A3748F" w:rsidP="00A3748F">
      <w:pPr>
        <w:ind w:firstLine="480"/>
        <w:rPr>
          <w:rStyle w:val="af9"/>
        </w:rPr>
      </w:pPr>
      <w:r w:rsidRPr="00A3748F">
        <w:rPr>
          <w:rStyle w:val="af9"/>
          <w:rFonts w:hint="eastAsia"/>
        </w:rPr>
        <w:t>June Huh</w:t>
      </w:r>
      <w:r w:rsidRPr="00A3748F">
        <w:rPr>
          <w:rStyle w:val="af9"/>
          <w:rFonts w:hint="eastAsia"/>
        </w:rPr>
        <w:t>在大学六年级时偶然接触到了数学，从此开始对数学产生了浓厚的兴趣。他将组合数学和几何学深入地结合起来的深刻见解，使他获得了数学界的最高荣誉。</w:t>
      </w:r>
    </w:p>
    <w:p w14:paraId="04484838" w14:textId="2376DC3B" w:rsidR="00A3748F" w:rsidRDefault="00890EA6" w:rsidP="00A3748F">
      <w:pPr>
        <w:ind w:firstLine="480"/>
      </w:pPr>
      <w:r>
        <w:rPr>
          <w:noProof/>
        </w:rPr>
        <w:drawing>
          <wp:inline distT="0" distB="0" distL="0" distR="0" wp14:anchorId="66F212C5" wp14:editId="7FCCD299">
            <wp:extent cx="5040000" cy="283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2835000"/>
                    </a:xfrm>
                    <a:prstGeom prst="rect">
                      <a:avLst/>
                    </a:prstGeom>
                    <a:noFill/>
                  </pic:spPr>
                </pic:pic>
              </a:graphicData>
            </a:graphic>
          </wp:inline>
        </w:drawing>
      </w:r>
    </w:p>
    <w:p w14:paraId="2CA2D800" w14:textId="77777777" w:rsidR="000D02D4" w:rsidRDefault="000D02D4" w:rsidP="000D02D4">
      <w:pPr>
        <w:ind w:firstLine="480"/>
      </w:pPr>
      <w:r>
        <w:rPr>
          <w:rFonts w:hint="eastAsia"/>
        </w:rPr>
        <w:t>June Huh</w:t>
      </w:r>
      <w:r>
        <w:rPr>
          <w:rFonts w:hint="eastAsia"/>
        </w:rPr>
        <w:t>经常迷路。他是普林斯顿大学数学系的教授。在五月中旬的这个特定的日子里，他正在环绕附近高级研究院的树林中漫步。“你要知道，”他在考虑前方岔路时说，“我不知道我们在哪里。”他每隔一段时间就会停下来，指出藏在树叶或树后的野生动物的微妙动作。在接下来的两个小时里，他看到了一对青蛙、一只红冠鸟、一只指甲盖大小的海龟和一只敏捷的狐狸，每个动物都得到了他安静的观察时间。</w:t>
      </w:r>
    </w:p>
    <w:p w14:paraId="437126F2" w14:textId="59187AA5" w:rsidR="000D02D4" w:rsidRDefault="000D02D4" w:rsidP="000D02D4">
      <w:pPr>
        <w:ind w:firstLine="480"/>
      </w:pPr>
      <w:r>
        <w:rPr>
          <w:rFonts w:hint="eastAsia"/>
        </w:rPr>
        <w:t>他说：“我非常擅长发现东西。那是我的一个特殊能力。”</w:t>
      </w:r>
    </w:p>
    <w:p w14:paraId="7F049AFA" w14:textId="1B25E7E2" w:rsidR="00A3748F" w:rsidRDefault="000D02D4" w:rsidP="00E9495C">
      <w:pPr>
        <w:ind w:firstLine="480"/>
      </w:pPr>
      <w:r>
        <w:rPr>
          <w:rFonts w:hint="eastAsia"/>
        </w:rPr>
        <w:lastRenderedPageBreak/>
        <w:t>39</w:t>
      </w:r>
      <w:r>
        <w:rPr>
          <w:rFonts w:hint="eastAsia"/>
        </w:rPr>
        <w:t>岁的</w:t>
      </w:r>
      <w:r>
        <w:rPr>
          <w:rFonts w:hint="eastAsia"/>
        </w:rPr>
        <w:t>Huh</w:t>
      </w:r>
      <w:r>
        <w:rPr>
          <w:rFonts w:hint="eastAsia"/>
        </w:rPr>
        <w:t>因为能够漫步于数学领域并找到恰当的对象而获得了数学领域的最高荣誉——菲尔兹奖。他用这些对象将几乎毫不相关的几何学和组合数学领域联系起来，创造了全新且令人兴奋的研究方向。从研究生阶段开始，他已经解决了组合数学中的几个重要问题，通过其他数学领域的绕路方式，找到了每个证明的核心。每次，</w:t>
      </w:r>
      <w:r>
        <w:rPr>
          <w:rFonts w:hint="eastAsia"/>
        </w:rPr>
        <w:t>Huh</w:t>
      </w:r>
      <w:r>
        <w:rPr>
          <w:rFonts w:hint="eastAsia"/>
        </w:rPr>
        <w:t>都感到这是一个“小奇迹”。</w:t>
      </w:r>
    </w:p>
    <w:p w14:paraId="51A2DCFD" w14:textId="2F8DFAC0" w:rsidR="000D02D4" w:rsidRDefault="000D02D4" w:rsidP="000D02D4">
      <w:pPr>
        <w:ind w:firstLine="480"/>
      </w:pPr>
      <w:r>
        <w:rPr>
          <w:rFonts w:hint="eastAsia"/>
        </w:rPr>
        <w:t>或许同样可以说，他进入数学的道路也是充满了漫游和一系列小小的奇迹。在年轻时，</w:t>
      </w:r>
      <w:r w:rsidR="000B6819">
        <w:rPr>
          <w:rFonts w:hint="eastAsia"/>
        </w:rPr>
        <w:t>June Huh</w:t>
      </w:r>
      <w:r>
        <w:rPr>
          <w:rFonts w:hint="eastAsia"/>
        </w:rPr>
        <w:t>没有想过成为数学家。他对这门学科漠不关心，甚至还辍学去当了一名诗人。在大学时期，他的数学之路是经过了偶然的相遇和许多迷失的时刻，才找到了一直在寻找的东西。</w:t>
      </w:r>
    </w:p>
    <w:p w14:paraId="7004B8E3" w14:textId="15B90B20" w:rsidR="000D02D4" w:rsidRDefault="000D02D4" w:rsidP="000D02D4">
      <w:pPr>
        <w:ind w:firstLine="480"/>
      </w:pPr>
      <w:r>
        <w:rPr>
          <w:rFonts w:hint="eastAsia"/>
        </w:rPr>
        <w:t>那段诗意的回旋路线后来证明对他的数学突破至关重要。他的同事们认为，他的艺术才华体现在他发现了那些在他工作中心的恰到好处的对象上，并在他所做的一切中寻找更深层次的意义。</w:t>
      </w:r>
      <w:r>
        <w:rPr>
          <w:rFonts w:hint="eastAsia"/>
        </w:rPr>
        <w:t xml:space="preserve"> </w:t>
      </w:r>
      <w:r>
        <w:rPr>
          <w:rFonts w:hint="eastAsia"/>
        </w:rPr>
        <w:t>“数学家和艺术家很像，因为我们真的在寻找美，”</w:t>
      </w:r>
      <w:r>
        <w:rPr>
          <w:rFonts w:hint="eastAsia"/>
        </w:rPr>
        <w:t xml:space="preserve"> </w:t>
      </w:r>
      <w:r>
        <w:rPr>
          <w:rFonts w:hint="eastAsia"/>
        </w:rPr>
        <w:t>圣弗朗西斯科州立大学数学家之一、</w:t>
      </w:r>
      <w:r w:rsidR="000B6819">
        <w:rPr>
          <w:rFonts w:hint="eastAsia"/>
        </w:rPr>
        <w:t>June Huh</w:t>
      </w:r>
      <w:r>
        <w:rPr>
          <w:rFonts w:hint="eastAsia"/>
        </w:rPr>
        <w:t>的合作者费德里科·阿迪拉·曼蒂拉说，“但我认为在他的情况下，这真的很明显。我很喜欢他的品味。他制造出美丽的事物。”</w:t>
      </w:r>
    </w:p>
    <w:p w14:paraId="0035DAA6" w14:textId="77777777" w:rsidR="000D02D4" w:rsidRDefault="000D02D4" w:rsidP="000D02D4">
      <w:pPr>
        <w:ind w:firstLine="480"/>
      </w:pPr>
      <w:r>
        <w:rPr>
          <w:rFonts w:hint="eastAsia"/>
        </w:rPr>
        <w:t>“当我得知他从诗歌走进了数学，我就像‘好的，这对我来说有意义’，”</w:t>
      </w:r>
      <w:r>
        <w:rPr>
          <w:rFonts w:hint="eastAsia"/>
        </w:rPr>
        <w:t xml:space="preserve"> </w:t>
      </w:r>
      <w:r>
        <w:rPr>
          <w:rFonts w:hint="eastAsia"/>
        </w:rPr>
        <w:t>阿迪拉补充说。</w:t>
      </w:r>
    </w:p>
    <w:p w14:paraId="01E2CB58" w14:textId="6A1BB833" w:rsidR="00A3748F" w:rsidRDefault="000B6819" w:rsidP="000D02D4">
      <w:pPr>
        <w:ind w:firstLine="480"/>
      </w:pPr>
      <w:r>
        <w:rPr>
          <w:rFonts w:hint="eastAsia"/>
        </w:rPr>
        <w:t>June Huh</w:t>
      </w:r>
      <w:r w:rsidR="000D02D4">
        <w:rPr>
          <w:rFonts w:hint="eastAsia"/>
        </w:rPr>
        <w:t>本人也把艺术家和数学家之间画了一个类比。他说，对于两者来说，“感觉就像你抓住了一些已经存在的东西，而不是在你的脑海中创造出了东西。</w:t>
      </w:r>
    </w:p>
    <w:p w14:paraId="5A2D6860" w14:textId="51646BAF" w:rsidR="000D02D4" w:rsidRDefault="000D02D4" w:rsidP="000D02D4">
      <w:pPr>
        <w:pStyle w:val="Note"/>
      </w:pPr>
      <w:r>
        <w:rPr>
          <w:rFonts w:hint="eastAsia"/>
        </w:rPr>
        <w:t>辍学者</w:t>
      </w:r>
    </w:p>
    <w:p w14:paraId="6B46C7EF" w14:textId="35AB478D" w:rsidR="000D02D4" w:rsidRDefault="000D02D4" w:rsidP="000D02D4">
      <w:pPr>
        <w:ind w:firstLine="480"/>
      </w:pPr>
      <w:r>
        <w:rPr>
          <w:rFonts w:hint="eastAsia"/>
        </w:rPr>
        <w:lastRenderedPageBreak/>
        <w:t>在任何一天，</w:t>
      </w:r>
      <w:r w:rsidR="000B6819">
        <w:rPr>
          <w:rFonts w:hint="eastAsia"/>
        </w:rPr>
        <w:t>June Huh</w:t>
      </w:r>
      <w:r>
        <w:rPr>
          <w:rFonts w:hint="eastAsia"/>
        </w:rPr>
        <w:t>都会有大约三个小时的专注工作时间。他可能会思考一个数学问题，或为他的学生准备讲课，或为他的两个儿子安排看病的时间。“然后我就筋疲力尽了，”他说。“做一些有价值、有意义、有创意的事情——或者一些他并不特别想做的任务，比如安排看病时间——需要消耗很多精力。”</w:t>
      </w:r>
    </w:p>
    <w:p w14:paraId="06E4B774" w14:textId="05393018" w:rsidR="00890EA6" w:rsidRDefault="00890EA6" w:rsidP="000D02D4">
      <w:pPr>
        <w:ind w:firstLine="480"/>
      </w:pPr>
      <w:r>
        <w:rPr>
          <w:noProof/>
        </w:rPr>
        <w:drawing>
          <wp:inline distT="0" distB="0" distL="0" distR="0" wp14:anchorId="3BFB36C2" wp14:editId="0075DB1F">
            <wp:extent cx="4320000" cy="3453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0000" cy="3453300"/>
                    </a:xfrm>
                    <a:prstGeom prst="rect">
                      <a:avLst/>
                    </a:prstGeom>
                    <a:noFill/>
                  </pic:spPr>
                </pic:pic>
              </a:graphicData>
            </a:graphic>
          </wp:inline>
        </w:drawing>
      </w:r>
    </w:p>
    <w:p w14:paraId="7784BBD9" w14:textId="31C1B985" w:rsidR="000D02D4" w:rsidRDefault="000D02D4" w:rsidP="000D02D4">
      <w:pPr>
        <w:ind w:firstLine="480"/>
      </w:pPr>
      <w:r>
        <w:rPr>
          <w:rFonts w:hint="eastAsia"/>
        </w:rPr>
        <w:t>按照他的说法，他通常没有太多控制权来决定在这三个小时内专注于什么。在</w:t>
      </w:r>
      <w:r>
        <w:rPr>
          <w:rFonts w:hint="eastAsia"/>
        </w:rPr>
        <w:t>2019</w:t>
      </w:r>
      <w:r>
        <w:rPr>
          <w:rFonts w:hint="eastAsia"/>
        </w:rPr>
        <w:t>年春季的几个月里，他只做了一件事，就是阅读。他感觉有必要重读他年轻时首次接触的书籍，包括罗马皇帝马可·奥勒留的《沉思录》和德国作家赫尔曼·黑塞的几部小说。“这意味着我没有做任何工作，”</w:t>
      </w:r>
      <w:r w:rsidR="000B6819">
        <w:rPr>
          <w:rFonts w:hint="eastAsia"/>
        </w:rPr>
        <w:t>June Huh</w:t>
      </w:r>
      <w:r>
        <w:rPr>
          <w:rFonts w:hint="eastAsia"/>
        </w:rPr>
        <w:t>说。“所以这是一个问题。”（不过他现在已经与这种限制和解了。“我曾试图抗拒……但我最终学会了放弃这些诱惑。”因此，“我变得越来越擅长忽视截止日期。”）</w:t>
      </w:r>
    </w:p>
    <w:p w14:paraId="58EC6554" w14:textId="244E05D0" w:rsidR="000D02D4" w:rsidRDefault="000D02D4" w:rsidP="000D02D4">
      <w:pPr>
        <w:ind w:firstLine="480"/>
      </w:pPr>
      <w:r>
        <w:rPr>
          <w:rFonts w:hint="eastAsia"/>
        </w:rPr>
        <w:lastRenderedPageBreak/>
        <w:t>他发现强迫自己做某事或设定一个具体目标——即使是他喜欢的事情——从来不奏效。他特别难以把注意力从一件事情转移到另一件事情上。他说：“我认为意图和意志力…被高估了。你很少用这些东西实现任何成就。”</w:t>
      </w:r>
    </w:p>
    <w:p w14:paraId="6ECDDE96" w14:textId="092633D9" w:rsidR="000D02D4" w:rsidRDefault="000D02D4" w:rsidP="000D02D4">
      <w:pPr>
        <w:ind w:firstLine="480"/>
      </w:pPr>
      <w:r>
        <w:rPr>
          <w:rFonts w:hint="eastAsia"/>
        </w:rPr>
        <w:t>这种情况从他年轻时就一直存在。</w:t>
      </w:r>
      <w:r>
        <w:rPr>
          <w:rFonts w:hint="eastAsia"/>
        </w:rPr>
        <w:t>1983</w:t>
      </w:r>
      <w:r>
        <w:rPr>
          <w:rFonts w:hint="eastAsia"/>
        </w:rPr>
        <w:t>年，他出生在加利福尼亚州，他的父母当时正在完成研究生学业。大约两岁时，家人搬到了韩国首尔。在那里，他的父亲教授统计学，母亲</w:t>
      </w:r>
      <w:proofErr w:type="gramStart"/>
      <w:r>
        <w:rPr>
          <w:rFonts w:hint="eastAsia"/>
        </w:rPr>
        <w:t>则教授</w:t>
      </w:r>
      <w:proofErr w:type="gramEnd"/>
      <w:r>
        <w:rPr>
          <w:rFonts w:hint="eastAsia"/>
        </w:rPr>
        <w:t>俄语语言和文学。</w:t>
      </w:r>
    </w:p>
    <w:p w14:paraId="01BF5D55" w14:textId="199FBE30" w:rsidR="000D02D4" w:rsidRDefault="000D02D4" w:rsidP="000D02D4">
      <w:pPr>
        <w:ind w:firstLine="480"/>
      </w:pPr>
      <w:r>
        <w:rPr>
          <w:rFonts w:hint="eastAsia"/>
        </w:rPr>
        <w:t>上学对他来说是非常痛苦的。他喜欢学习，但无法在课堂环境中集中精力或吸收任何东西。相反，他喜欢自己阅读——在小学时，他阅读了一本关于生物的</w:t>
      </w:r>
      <w:r>
        <w:rPr>
          <w:rFonts w:hint="eastAsia"/>
        </w:rPr>
        <w:t>10</w:t>
      </w:r>
      <w:r>
        <w:rPr>
          <w:rFonts w:hint="eastAsia"/>
        </w:rPr>
        <w:t>卷百科全书——并</w:t>
      </w:r>
      <w:proofErr w:type="gramStart"/>
      <w:r>
        <w:rPr>
          <w:rFonts w:hint="eastAsia"/>
        </w:rPr>
        <w:t>探索家</w:t>
      </w:r>
      <w:proofErr w:type="gramEnd"/>
      <w:r>
        <w:rPr>
          <w:rFonts w:hint="eastAsia"/>
        </w:rPr>
        <w:t>附近的一座山。他很快熟悉了山的每一个角落，但他仍然会迷路，有一次甚至走进了一个有可能存在地雷的禁区。</w:t>
      </w:r>
    </w:p>
    <w:p w14:paraId="400FF63F" w14:textId="204FED50" w:rsidR="008F2FA4" w:rsidRDefault="008F2FA4" w:rsidP="008F2FA4">
      <w:pPr>
        <w:ind w:firstLine="480"/>
      </w:pPr>
      <w:r>
        <w:rPr>
          <w:rFonts w:hint="eastAsia"/>
        </w:rPr>
        <w:t>他尽可能地</w:t>
      </w:r>
      <w:proofErr w:type="gramStart"/>
      <w:r>
        <w:rPr>
          <w:rFonts w:hint="eastAsia"/>
        </w:rPr>
        <w:t>避免学</w:t>
      </w:r>
      <w:proofErr w:type="gramEnd"/>
      <w:r>
        <w:rPr>
          <w:rFonts w:hint="eastAsia"/>
        </w:rPr>
        <w:t>数学。他的父亲曾经试图用一本练习册来教他，但是</w:t>
      </w:r>
      <w:r w:rsidR="000B6819">
        <w:rPr>
          <w:rFonts w:hint="eastAsia"/>
        </w:rPr>
        <w:t>June Huh</w:t>
      </w:r>
      <w:r>
        <w:rPr>
          <w:rFonts w:hint="eastAsia"/>
        </w:rPr>
        <w:t>只是从后面抄答案。当他的父亲发现并撕下这些页面时，</w:t>
      </w:r>
      <w:r w:rsidR="000B6819">
        <w:rPr>
          <w:rFonts w:hint="eastAsia"/>
        </w:rPr>
        <w:t>June Huh</w:t>
      </w:r>
      <w:r>
        <w:rPr>
          <w:rFonts w:hint="eastAsia"/>
        </w:rPr>
        <w:t>去了一家当地的书店，在那里写下了答案。“他那时候放弃了，”</w:t>
      </w:r>
      <w:r w:rsidR="000B6819">
        <w:rPr>
          <w:rFonts w:hint="eastAsia"/>
        </w:rPr>
        <w:t>June Huh</w:t>
      </w:r>
      <w:r>
        <w:rPr>
          <w:rFonts w:hint="eastAsia"/>
        </w:rPr>
        <w:t>笑着说。</w:t>
      </w:r>
    </w:p>
    <w:p w14:paraId="610D519C" w14:textId="354FE08B" w:rsidR="008F2FA4" w:rsidRDefault="008F2FA4" w:rsidP="008F2FA4">
      <w:pPr>
        <w:ind w:firstLine="480"/>
      </w:pPr>
      <w:r>
        <w:rPr>
          <w:rFonts w:hint="eastAsia"/>
        </w:rPr>
        <w:t>当他</w:t>
      </w:r>
      <w:r>
        <w:rPr>
          <w:rFonts w:hint="eastAsia"/>
        </w:rPr>
        <w:t>16</w:t>
      </w:r>
      <w:r>
        <w:rPr>
          <w:rFonts w:hint="eastAsia"/>
        </w:rPr>
        <w:t>岁的时候，正在韩国高中的第一年中（韩国高中为期三年），他决定辍学写诗。他有点浪漫。“听好音乐后，我真的能够哭出来，”他说。他写过关于自然和自己经历的诗歌。他计划在上大学之前的两年内完成自己的杰作。“所以那没实现，”他笑了笑。</w:t>
      </w:r>
    </w:p>
    <w:p w14:paraId="52E45332" w14:textId="6041BC8D" w:rsidR="008F2FA4" w:rsidRDefault="008F2FA4" w:rsidP="008F2FA4">
      <w:pPr>
        <w:ind w:firstLine="480"/>
      </w:pPr>
      <w:r>
        <w:rPr>
          <w:rFonts w:hint="eastAsia"/>
        </w:rPr>
        <w:t>他觉得写作过程太过专注于自我——对他来说，这种探索常常是痛苦和沮丧的。此外，正如他后来意识到的，“我想成为一个写了伟大诗歌的人，”他说。“我并不想写伟大的诗歌。”现在，他认为那个版本的自己几乎是一个完全陌生的人了。</w:t>
      </w:r>
    </w:p>
    <w:p w14:paraId="0B4C2CAF" w14:textId="4B87E489" w:rsidR="008F2FA4" w:rsidRDefault="008F2FA4" w:rsidP="008F2FA4">
      <w:pPr>
        <w:ind w:firstLine="480"/>
      </w:pPr>
      <w:r>
        <w:rPr>
          <w:rFonts w:hint="eastAsia"/>
        </w:rPr>
        <w:lastRenderedPageBreak/>
        <w:t>2002</w:t>
      </w:r>
      <w:r>
        <w:rPr>
          <w:rFonts w:hint="eastAsia"/>
        </w:rPr>
        <w:t>年，他</w:t>
      </w:r>
      <w:proofErr w:type="gramStart"/>
      <w:r>
        <w:rPr>
          <w:rFonts w:hint="eastAsia"/>
        </w:rPr>
        <w:t>进入首尔国立</w:t>
      </w:r>
      <w:proofErr w:type="gramEnd"/>
      <w:r>
        <w:rPr>
          <w:rFonts w:hint="eastAsia"/>
        </w:rPr>
        <w:t>大学时，感到迷茫。他曾短暂地考虑过当科学作家，决定主修天文学和物理学。但他经常逃课，并不得不重修几门课。“我只是普遍迷失了，”他说。“我不知道自己想做什么。我不知道自己擅长什么。”</w:t>
      </w:r>
    </w:p>
    <w:p w14:paraId="380AC779" w14:textId="37572A5F" w:rsidR="008F2FA4" w:rsidRDefault="008F2FA4" w:rsidP="008F2FA4">
      <w:pPr>
        <w:ind w:firstLine="480"/>
      </w:pPr>
      <w:r>
        <w:rPr>
          <w:rFonts w:hint="eastAsia"/>
        </w:rPr>
        <w:t>结果发现，他其实擅长数学——这完全是偶然发现的。</w:t>
      </w:r>
    </w:p>
    <w:p w14:paraId="7D2C907C" w14:textId="77777777" w:rsidR="008F2FA4" w:rsidRDefault="008F2FA4" w:rsidP="008F2FA4">
      <w:pPr>
        <w:ind w:firstLine="480"/>
      </w:pPr>
    </w:p>
    <w:p w14:paraId="19FC7944" w14:textId="1DA0293C" w:rsidR="008F2FA4" w:rsidRDefault="008F2FA4" w:rsidP="004C758C">
      <w:pPr>
        <w:pStyle w:val="Note"/>
      </w:pPr>
      <w:r>
        <w:rPr>
          <w:rFonts w:hint="eastAsia"/>
        </w:rPr>
        <w:t>真正的美</w:t>
      </w:r>
    </w:p>
    <w:p w14:paraId="6B1D3345" w14:textId="245AA5B6" w:rsidR="008F2FA4" w:rsidRDefault="008F2FA4" w:rsidP="008F2FA4">
      <w:pPr>
        <w:ind w:firstLine="480"/>
      </w:pPr>
      <w:r>
        <w:rPr>
          <w:rFonts w:hint="eastAsia"/>
        </w:rPr>
        <w:t xml:space="preserve">Huh </w:t>
      </w:r>
      <w:r>
        <w:rPr>
          <w:rFonts w:hint="eastAsia"/>
        </w:rPr>
        <w:t>花了六年时间才毕业。在第六年，他选了一门由著名日本数学家</w:t>
      </w:r>
      <w:r w:rsidR="002768CE">
        <w:rPr>
          <w:rFonts w:hint="eastAsia"/>
        </w:rPr>
        <w:t>广中平佑</w:t>
      </w:r>
      <w:r>
        <w:rPr>
          <w:rFonts w:hint="eastAsia"/>
        </w:rPr>
        <w:t>（</w:t>
      </w:r>
      <w:proofErr w:type="spellStart"/>
      <w:r>
        <w:rPr>
          <w:rFonts w:hint="eastAsia"/>
        </w:rPr>
        <w:t>Heisuke</w:t>
      </w:r>
      <w:proofErr w:type="spellEnd"/>
      <w:r>
        <w:rPr>
          <w:rFonts w:hint="eastAsia"/>
        </w:rPr>
        <w:t xml:space="preserve"> </w:t>
      </w:r>
      <w:proofErr w:type="spellStart"/>
      <w:r>
        <w:rPr>
          <w:rFonts w:hint="eastAsia"/>
        </w:rPr>
        <w:t>Hironaka</w:t>
      </w:r>
      <w:proofErr w:type="spellEnd"/>
      <w:r>
        <w:rPr>
          <w:rFonts w:hint="eastAsia"/>
        </w:rPr>
        <w:t>）教授的课程，</w:t>
      </w:r>
      <w:r w:rsidR="002768CE">
        <w:rPr>
          <w:rFonts w:hint="eastAsia"/>
        </w:rPr>
        <w:t>广中平佑</w:t>
      </w:r>
      <w:r>
        <w:rPr>
          <w:rFonts w:hint="eastAsia"/>
        </w:rPr>
        <w:t>在</w:t>
      </w:r>
      <w:r>
        <w:rPr>
          <w:rFonts w:hint="eastAsia"/>
        </w:rPr>
        <w:t xml:space="preserve"> 1970 </w:t>
      </w:r>
      <w:r>
        <w:rPr>
          <w:rFonts w:hint="eastAsia"/>
        </w:rPr>
        <w:t>年获得了菲尔兹奖。</w:t>
      </w:r>
      <w:r w:rsidR="002768CE">
        <w:rPr>
          <w:rFonts w:hint="eastAsia"/>
        </w:rPr>
        <w:t>广中平</w:t>
      </w:r>
      <w:proofErr w:type="gramStart"/>
      <w:r w:rsidR="002768CE">
        <w:rPr>
          <w:rFonts w:hint="eastAsia"/>
        </w:rPr>
        <w:t>佑</w:t>
      </w:r>
      <w:proofErr w:type="gramEnd"/>
      <w:r>
        <w:rPr>
          <w:rFonts w:hint="eastAsia"/>
        </w:rPr>
        <w:t>非常有魅力，</w:t>
      </w:r>
      <w:r>
        <w:rPr>
          <w:rFonts w:hint="eastAsia"/>
        </w:rPr>
        <w:t xml:space="preserve">Huh </w:t>
      </w:r>
      <w:r>
        <w:rPr>
          <w:rFonts w:hint="eastAsia"/>
        </w:rPr>
        <w:t>很快被他吸引。</w:t>
      </w:r>
    </w:p>
    <w:p w14:paraId="1C6C4D22" w14:textId="7AC96D4F" w:rsidR="008F2FA4" w:rsidRDefault="008F2FA4" w:rsidP="008F2FA4">
      <w:pPr>
        <w:ind w:firstLine="480"/>
      </w:pPr>
      <w:r>
        <w:rPr>
          <w:rFonts w:hint="eastAsia"/>
        </w:rPr>
        <w:t>但吸引</w:t>
      </w:r>
      <w:r>
        <w:rPr>
          <w:rFonts w:hint="eastAsia"/>
        </w:rPr>
        <w:t xml:space="preserve"> Huh </w:t>
      </w:r>
      <w:r>
        <w:rPr>
          <w:rFonts w:hint="eastAsia"/>
        </w:rPr>
        <w:t>的不仅仅是他的教授的魅力，还有数学本身。这门课程本来是一门代数几何的入门课，研究代数方程的解和它们的几何性质。但</w:t>
      </w:r>
      <w:r w:rsidR="002768CE">
        <w:rPr>
          <w:rFonts w:hint="eastAsia"/>
        </w:rPr>
        <w:t>广中平</w:t>
      </w:r>
      <w:proofErr w:type="gramStart"/>
      <w:r w:rsidR="002768CE">
        <w:rPr>
          <w:rFonts w:hint="eastAsia"/>
        </w:rPr>
        <w:t>佑</w:t>
      </w:r>
      <w:proofErr w:type="gramEnd"/>
      <w:r>
        <w:rPr>
          <w:rFonts w:hint="eastAsia"/>
        </w:rPr>
        <w:t>讲授的是他自己在奇异性理论领域的工作，重点研究某些类型的空间。</w:t>
      </w:r>
      <w:r>
        <w:rPr>
          <w:rFonts w:hint="eastAsia"/>
        </w:rPr>
        <w:t xml:space="preserve">Huh </w:t>
      </w:r>
      <w:r>
        <w:rPr>
          <w:rFonts w:hint="eastAsia"/>
        </w:rPr>
        <w:t>说：“基本上，他讲的是他昨天想到的内容”，是非常特定的问题和</w:t>
      </w:r>
      <w:proofErr w:type="gramStart"/>
      <w:r>
        <w:rPr>
          <w:rFonts w:hint="eastAsia"/>
        </w:rPr>
        <w:t>并</w:t>
      </w:r>
      <w:proofErr w:type="gramEnd"/>
      <w:r>
        <w:rPr>
          <w:rFonts w:hint="eastAsia"/>
        </w:rPr>
        <w:t>不一定正确的证明。这门课一开始有</w:t>
      </w:r>
      <w:r>
        <w:rPr>
          <w:rFonts w:hint="eastAsia"/>
        </w:rPr>
        <w:t xml:space="preserve"> 200 </w:t>
      </w:r>
      <w:r>
        <w:rPr>
          <w:rFonts w:hint="eastAsia"/>
        </w:rPr>
        <w:t>名学生，但很快就只剩下了五个学生，其中包括</w:t>
      </w:r>
      <w:r>
        <w:rPr>
          <w:rFonts w:hint="eastAsia"/>
        </w:rPr>
        <w:t xml:space="preserve"> Huh</w:t>
      </w:r>
      <w:r>
        <w:rPr>
          <w:rFonts w:hint="eastAsia"/>
        </w:rPr>
        <w:t>。</w:t>
      </w:r>
    </w:p>
    <w:p w14:paraId="167ADF2B" w14:textId="1C7364BD" w:rsidR="00A3748F" w:rsidRDefault="008F2FA4" w:rsidP="00E9495C">
      <w:pPr>
        <w:ind w:firstLine="480"/>
      </w:pPr>
      <w:r>
        <w:rPr>
          <w:rFonts w:hint="eastAsia"/>
        </w:rPr>
        <w:t>这是他第一次亲眼见证研究性数学在现实中展开。</w:t>
      </w:r>
      <w:r w:rsidR="002768CE">
        <w:rPr>
          <w:rFonts w:hint="eastAsia"/>
        </w:rPr>
        <w:t>广中平佑</w:t>
      </w:r>
      <w:r>
        <w:rPr>
          <w:rFonts w:hint="eastAsia"/>
        </w:rPr>
        <w:t>的讲座并不像其他本科课程那样流畅，一切都已经精简，答案已经解决。</w:t>
      </w:r>
      <w:r>
        <w:rPr>
          <w:rFonts w:hint="eastAsia"/>
        </w:rPr>
        <w:t xml:space="preserve">Huh </w:t>
      </w:r>
      <w:r>
        <w:rPr>
          <w:rFonts w:hint="eastAsia"/>
        </w:rPr>
        <w:t>喜欢这种悬念，试图做一些没有人真正知道如何做的事情——以及不知道会发生什么事情的自由和惊喜。他说，大学教授的典型材料是几个世纪来不断完善的，“这与观察眼前的原始数学非常不同”。</w:t>
      </w:r>
    </w:p>
    <w:p w14:paraId="4FE44261" w14:textId="11EC7603" w:rsidR="008F2FA4" w:rsidRDefault="008F2FA4" w:rsidP="008F2FA4">
      <w:pPr>
        <w:ind w:firstLine="480"/>
      </w:pPr>
      <w:r>
        <w:rPr>
          <w:rFonts w:hint="eastAsia"/>
        </w:rPr>
        <w:t xml:space="preserve">Huh </w:t>
      </w:r>
      <w:r>
        <w:rPr>
          <w:rFonts w:hint="eastAsia"/>
        </w:rPr>
        <w:t>发现这种数学可以给他的东西，诗歌无法给他：寻找美丽的能力在自己之外，尝试去抓住某些外在、客观和真实的东西，这种方式比写作更能打开</w:t>
      </w:r>
      <w:r>
        <w:rPr>
          <w:rFonts w:hint="eastAsia"/>
        </w:rPr>
        <w:lastRenderedPageBreak/>
        <w:t>他的心扉。“你不会想到自己的小我，”他说。“没有自我中心的地方。”</w:t>
      </w:r>
      <w:r>
        <w:rPr>
          <w:rFonts w:hint="eastAsia"/>
        </w:rPr>
        <w:t xml:space="preserve"> </w:t>
      </w:r>
      <w:r>
        <w:rPr>
          <w:rFonts w:hint="eastAsia"/>
        </w:rPr>
        <w:t>他发现与当诗人时不同的是，他从不被获得认可的欲望所驱动。他只是想做数学。</w:t>
      </w:r>
    </w:p>
    <w:p w14:paraId="086434A1" w14:textId="4463E08B" w:rsidR="008F2FA4" w:rsidRDefault="008F2FA4" w:rsidP="008F2FA4">
      <w:pPr>
        <w:ind w:firstLine="480"/>
      </w:pPr>
      <w:r>
        <w:rPr>
          <w:rFonts w:hint="eastAsia"/>
        </w:rPr>
        <w:t>也许是因为认识到这一点，</w:t>
      </w:r>
      <w:r w:rsidR="004C758C" w:rsidRPr="004C758C">
        <w:rPr>
          <w:rFonts w:hint="eastAsia"/>
        </w:rPr>
        <w:t>广中</w:t>
      </w:r>
      <w:r>
        <w:rPr>
          <w:rFonts w:hint="eastAsia"/>
        </w:rPr>
        <w:t>教授开始关注他。在毕业后，</w:t>
      </w:r>
      <w:r>
        <w:rPr>
          <w:rFonts w:hint="eastAsia"/>
        </w:rPr>
        <w:t xml:space="preserve">Huh </w:t>
      </w:r>
      <w:r>
        <w:rPr>
          <w:rFonts w:hint="eastAsia"/>
        </w:rPr>
        <w:t>开始</w:t>
      </w:r>
      <w:proofErr w:type="gramStart"/>
      <w:r>
        <w:rPr>
          <w:rFonts w:hint="eastAsia"/>
        </w:rPr>
        <w:t>在首尔国立</w:t>
      </w:r>
      <w:proofErr w:type="gramEnd"/>
      <w:r>
        <w:rPr>
          <w:rFonts w:hint="eastAsia"/>
        </w:rPr>
        <w:t>大学攻读硕士学位，并与现在的妻子</w:t>
      </w:r>
      <w:r>
        <w:rPr>
          <w:rFonts w:hint="eastAsia"/>
        </w:rPr>
        <w:t xml:space="preserve"> </w:t>
      </w:r>
      <w:proofErr w:type="spellStart"/>
      <w:r>
        <w:rPr>
          <w:rFonts w:hint="eastAsia"/>
        </w:rPr>
        <w:t>Nayoung</w:t>
      </w:r>
      <w:proofErr w:type="spellEnd"/>
      <w:r>
        <w:rPr>
          <w:rFonts w:hint="eastAsia"/>
        </w:rPr>
        <w:t xml:space="preserve"> Kim </w:t>
      </w:r>
      <w:r>
        <w:rPr>
          <w:rFonts w:hint="eastAsia"/>
        </w:rPr>
        <w:t>相遇后，他花了很多时间与</w:t>
      </w:r>
      <w:r w:rsidR="002768CE">
        <w:rPr>
          <w:rFonts w:hint="eastAsia"/>
        </w:rPr>
        <w:t>广中</w:t>
      </w:r>
      <w:r>
        <w:rPr>
          <w:rFonts w:hint="eastAsia"/>
        </w:rPr>
        <w:t>教授在一起。放学后，他跟随教授去日本，与他一起待在东京和京都，背包，共进餐，当然还继续讨论数学。</w:t>
      </w:r>
    </w:p>
    <w:p w14:paraId="46AA1BC0" w14:textId="465C518D" w:rsidR="00890EA6" w:rsidRDefault="00890EA6" w:rsidP="008F2FA4">
      <w:pPr>
        <w:ind w:firstLine="480"/>
      </w:pPr>
      <w:r>
        <w:rPr>
          <w:noProof/>
        </w:rPr>
        <w:drawing>
          <wp:inline distT="0" distB="0" distL="0" distR="0" wp14:anchorId="5B0D230A" wp14:editId="069A8A4B">
            <wp:extent cx="5040000" cy="354571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3545719"/>
                    </a:xfrm>
                    <a:prstGeom prst="rect">
                      <a:avLst/>
                    </a:prstGeom>
                    <a:noFill/>
                  </pic:spPr>
                </pic:pic>
              </a:graphicData>
            </a:graphic>
          </wp:inline>
        </w:drawing>
      </w:r>
    </w:p>
    <w:p w14:paraId="310E7B70" w14:textId="604E8E95" w:rsidR="008F2FA4" w:rsidRDefault="008F2FA4" w:rsidP="004C758C">
      <w:pPr>
        <w:pStyle w:val="Note"/>
      </w:pPr>
      <w:r>
        <w:rPr>
          <w:rFonts w:hint="eastAsia"/>
        </w:rPr>
        <w:t>意外的发现</w:t>
      </w:r>
    </w:p>
    <w:p w14:paraId="51BA60C5" w14:textId="40C0DD72" w:rsidR="008F2FA4" w:rsidRDefault="008F2FA4" w:rsidP="008F2FA4">
      <w:pPr>
        <w:ind w:firstLine="480"/>
      </w:pPr>
      <w:r>
        <w:rPr>
          <w:rFonts w:hint="eastAsia"/>
        </w:rPr>
        <w:t>Huh</w:t>
      </w:r>
      <w:r>
        <w:rPr>
          <w:rFonts w:hint="eastAsia"/>
        </w:rPr>
        <w:t>在美国申请了大约十几个博士项目。但由于他在本科阶段成绩平庸，除了一所外，其他学校都拒绝了他。</w:t>
      </w:r>
      <w:r>
        <w:rPr>
          <w:rFonts w:hint="eastAsia"/>
        </w:rPr>
        <w:t>2009</w:t>
      </w:r>
      <w:r>
        <w:rPr>
          <w:rFonts w:hint="eastAsia"/>
        </w:rPr>
        <w:t>年，他开始在伊利诺伊大学香槟分校攻读博士学位，后来于</w:t>
      </w:r>
      <w:r>
        <w:rPr>
          <w:rFonts w:hint="eastAsia"/>
        </w:rPr>
        <w:t>2011</w:t>
      </w:r>
      <w:r>
        <w:rPr>
          <w:rFonts w:hint="eastAsia"/>
        </w:rPr>
        <w:t>年转到密歇根大学完成博士学业。</w:t>
      </w:r>
    </w:p>
    <w:p w14:paraId="7127C653" w14:textId="1E0394A2" w:rsidR="00890EA6" w:rsidRDefault="008F2FA4" w:rsidP="00D311A0">
      <w:pPr>
        <w:ind w:firstLine="480"/>
      </w:pPr>
      <w:r>
        <w:rPr>
          <w:rFonts w:hint="eastAsia"/>
        </w:rPr>
        <w:t>尽管面临种种挑战——生活在一个新的国家，与未婚妻</w:t>
      </w:r>
      <w:proofErr w:type="spellStart"/>
      <w:r w:rsidR="002768CE" w:rsidRPr="002768CE">
        <w:t>Nayoung</w:t>
      </w:r>
      <w:proofErr w:type="spellEnd"/>
      <w:r w:rsidR="002768CE" w:rsidRPr="002768CE">
        <w:t xml:space="preserve"> Kim</w:t>
      </w:r>
      <w:r>
        <w:rPr>
          <w:rFonts w:hint="eastAsia"/>
        </w:rPr>
        <w:t>（她</w:t>
      </w:r>
      <w:proofErr w:type="gramStart"/>
      <w:r>
        <w:rPr>
          <w:rFonts w:hint="eastAsia"/>
        </w:rPr>
        <w:t>留在首尔国立</w:t>
      </w:r>
      <w:proofErr w:type="gramEnd"/>
      <w:r>
        <w:rPr>
          <w:rFonts w:hint="eastAsia"/>
        </w:rPr>
        <w:t>大学攻读数学博士学位）分开一段时间——</w:t>
      </w:r>
      <w:r>
        <w:rPr>
          <w:rFonts w:hint="eastAsia"/>
        </w:rPr>
        <w:t>Huh</w:t>
      </w:r>
      <w:r>
        <w:rPr>
          <w:rFonts w:hint="eastAsia"/>
        </w:rPr>
        <w:t>非常珍视他在研</w:t>
      </w:r>
      <w:r>
        <w:rPr>
          <w:rFonts w:hint="eastAsia"/>
        </w:rPr>
        <w:lastRenderedPageBreak/>
        <w:t>究生院的经历。他能够全身心地投入到数学中，并且他非常享受自由探索的自由，这正是最初吸引他接触这门学科的原因。</w:t>
      </w:r>
    </w:p>
    <w:p w14:paraId="06A564FC" w14:textId="40755AC3" w:rsidR="008F2FA4" w:rsidRDefault="008F2FA4" w:rsidP="008F2FA4">
      <w:pPr>
        <w:ind w:firstLine="480"/>
      </w:pPr>
      <w:r>
        <w:rPr>
          <w:rFonts w:hint="eastAsia"/>
        </w:rPr>
        <w:t>他立即脱颖而出。在伊利诺伊州成为初级研究生时，他证明了一项在图论中存在</w:t>
      </w:r>
      <w:r>
        <w:rPr>
          <w:rFonts w:hint="eastAsia"/>
        </w:rPr>
        <w:t>40</w:t>
      </w:r>
      <w:r>
        <w:rPr>
          <w:rFonts w:hint="eastAsia"/>
        </w:rPr>
        <w:t>年的猜想。简单来说，这个问题被称为</w:t>
      </w:r>
      <w:r>
        <w:rPr>
          <w:rFonts w:hint="eastAsia"/>
        </w:rPr>
        <w:t>Read</w:t>
      </w:r>
      <w:r>
        <w:rPr>
          <w:rFonts w:hint="eastAsia"/>
        </w:rPr>
        <w:t>猜想，涉及到与图形相关的多项式——例如</w:t>
      </w:r>
      <w:r w:rsidR="00CB1846" w:rsidRPr="00CB1846">
        <w:rPr>
          <w:position w:val="-6"/>
        </w:rPr>
        <w:object w:dxaOrig="2140" w:dyaOrig="320" w14:anchorId="5B048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pt;height:16pt" o:ole="">
            <v:imagedata r:id="rId11" o:title=""/>
          </v:shape>
          <o:OLEObject Type="Embed" ProgID="Equation.DSMT4" ShapeID="_x0000_i1025" DrawAspect="Content" ObjectID="_1741376805" r:id="rId12"/>
        </w:object>
      </w:r>
      <w:r>
        <w:rPr>
          <w:rFonts w:hint="eastAsia"/>
        </w:rPr>
        <w:t>——这些方程式由</w:t>
      </w:r>
      <w:proofErr w:type="gramStart"/>
      <w:r>
        <w:rPr>
          <w:rFonts w:hint="eastAsia"/>
        </w:rPr>
        <w:t>由</w:t>
      </w:r>
      <w:proofErr w:type="gramEnd"/>
      <w:r>
        <w:rPr>
          <w:rFonts w:hint="eastAsia"/>
        </w:rPr>
        <w:t>顶点（点）和</w:t>
      </w:r>
      <w:proofErr w:type="gramStart"/>
      <w:r>
        <w:rPr>
          <w:rFonts w:hint="eastAsia"/>
        </w:rPr>
        <w:t>边</w:t>
      </w:r>
      <w:proofErr w:type="gramEnd"/>
      <w:r>
        <w:rPr>
          <w:rFonts w:hint="eastAsia"/>
        </w:rPr>
        <w:t>（线）连接的集合组成。特别是，假设你想对图的顶点进行着色，以使得没有两个相邻的顶点颜色相同。在你可以使用一定数量的颜色的情况下，有很多方法可以对图进行着色。事实证明，可以使用称为色多项式（以使用的颜色数量为单位书写）的方程式来计算所有可能的总数。</w:t>
      </w:r>
    </w:p>
    <w:p w14:paraId="64D3D7DD" w14:textId="43337DDA" w:rsidR="00A3748F" w:rsidRDefault="008F2FA4" w:rsidP="00E9495C">
      <w:pPr>
        <w:ind w:firstLine="480"/>
      </w:pPr>
      <w:r>
        <w:rPr>
          <w:rFonts w:hint="eastAsia"/>
        </w:rPr>
        <w:t>数学家们观察到，无论图形如何，色多项式的系数总是遵循某些模式。首先，它们是单峰的，即它们增加然后减少。以前面多项式为例，其系数的绝对值——</w:t>
      </w:r>
      <w:r w:rsidR="00CB1846" w:rsidRPr="00CB1846">
        <w:rPr>
          <w:rFonts w:hint="eastAsia"/>
        </w:rPr>
        <w:t>1</w:t>
      </w:r>
      <w:r w:rsidR="00CB1846" w:rsidRPr="00CB1846">
        <w:rPr>
          <w:rFonts w:hint="eastAsia"/>
        </w:rPr>
        <w:t>、</w:t>
      </w:r>
      <w:r w:rsidR="00CB1846" w:rsidRPr="00CB1846">
        <w:rPr>
          <w:rFonts w:hint="eastAsia"/>
        </w:rPr>
        <w:t>5</w:t>
      </w:r>
      <w:r w:rsidR="00CB1846" w:rsidRPr="00CB1846">
        <w:rPr>
          <w:rFonts w:hint="eastAsia"/>
        </w:rPr>
        <w:t>、</w:t>
      </w:r>
      <w:r w:rsidR="00CB1846" w:rsidRPr="00CB1846">
        <w:rPr>
          <w:rFonts w:hint="eastAsia"/>
        </w:rPr>
        <w:t>6</w:t>
      </w:r>
      <w:r w:rsidR="00CB1846" w:rsidRPr="00CB1846">
        <w:rPr>
          <w:rFonts w:hint="eastAsia"/>
        </w:rPr>
        <w:t>、</w:t>
      </w:r>
      <w:r w:rsidR="00CB1846" w:rsidRPr="00CB1846">
        <w:rPr>
          <w:rFonts w:hint="eastAsia"/>
        </w:rPr>
        <w:t>3</w:t>
      </w:r>
      <w:r w:rsidR="00CB1846" w:rsidRPr="00CB1846">
        <w:rPr>
          <w:rFonts w:hint="eastAsia"/>
        </w:rPr>
        <w:t>、</w:t>
      </w:r>
      <w:r w:rsidR="00CB1846" w:rsidRPr="00CB1846">
        <w:rPr>
          <w:rFonts w:hint="eastAsia"/>
        </w:rPr>
        <w:t>1</w:t>
      </w:r>
      <w:r>
        <w:rPr>
          <w:rFonts w:hint="eastAsia"/>
        </w:rPr>
        <w:t>——形成了一个单峰序列。此外，该序列还是“对数凹”的。对于序列中的任意三个连续数，中间数的</w:t>
      </w:r>
      <w:proofErr w:type="gramStart"/>
      <w:r>
        <w:rPr>
          <w:rFonts w:hint="eastAsia"/>
        </w:rPr>
        <w:t>平方都</w:t>
      </w:r>
      <w:proofErr w:type="gramEnd"/>
      <w:r>
        <w:rPr>
          <w:rFonts w:hint="eastAsia"/>
        </w:rPr>
        <w:t>至少不小于它两侧的数的乘积。（例如，在上述多项式中，</w:t>
      </w:r>
      <w:r>
        <w:rPr>
          <w:rFonts w:hint="eastAsia"/>
        </w:rPr>
        <w:t>62</w:t>
      </w:r>
      <w:r>
        <w:rPr>
          <w:rFonts w:hint="eastAsia"/>
        </w:rPr>
        <w:t>≥</w:t>
      </w:r>
      <w:r>
        <w:rPr>
          <w:rFonts w:hint="eastAsia"/>
        </w:rPr>
        <w:t>5</w:t>
      </w:r>
      <w:r>
        <w:rPr>
          <w:rFonts w:hint="eastAsia"/>
        </w:rPr>
        <w:t>×</w:t>
      </w:r>
      <w:r>
        <w:rPr>
          <w:rFonts w:hint="eastAsia"/>
        </w:rPr>
        <w:t>3</w:t>
      </w:r>
      <w:r>
        <w:rPr>
          <w:rFonts w:hint="eastAsia"/>
        </w:rPr>
        <w:t>。）</w:t>
      </w:r>
    </w:p>
    <w:p w14:paraId="00F5C59C" w14:textId="7CA83B64" w:rsidR="000B6819" w:rsidRDefault="000B6819" w:rsidP="000B6819">
      <w:pPr>
        <w:ind w:firstLine="480"/>
      </w:pPr>
      <w:r>
        <w:rPr>
          <w:rFonts w:hint="eastAsia"/>
        </w:rPr>
        <w:t>然而，数学家们一直在努力证明这些性质。突然间，似乎毫无征兆的，</w:t>
      </w:r>
      <w:r w:rsidR="00372320">
        <w:rPr>
          <w:rFonts w:hint="eastAsia"/>
        </w:rPr>
        <w:t>H</w:t>
      </w:r>
      <w:r w:rsidR="00372320">
        <w:t>uh</w:t>
      </w:r>
      <w:r>
        <w:rPr>
          <w:rFonts w:hint="eastAsia"/>
        </w:rPr>
        <w:t>出现了。</w:t>
      </w:r>
    </w:p>
    <w:p w14:paraId="7D8F56D3" w14:textId="77777777" w:rsidR="00D311A0" w:rsidRDefault="000B6819" w:rsidP="000B6819">
      <w:pPr>
        <w:ind w:firstLine="480"/>
      </w:pPr>
      <w:r>
        <w:rPr>
          <w:rFonts w:hint="eastAsia"/>
        </w:rPr>
        <w:t>作为硕士生，他曾在日本跟随</w:t>
      </w:r>
      <w:r w:rsidR="00980180">
        <w:rPr>
          <w:rFonts w:hint="eastAsia"/>
        </w:rPr>
        <w:t>广中</w:t>
      </w:r>
      <w:r>
        <w:rPr>
          <w:rFonts w:hint="eastAsia"/>
        </w:rPr>
        <w:t>学习代数几何和奇点理论。该领域的主要研究对象被称为代数簇，可以看作是由某些方程定义的形状。有趣的是，与某些类型的代数簇相关联的数字已知是对数</w:t>
      </w:r>
      <w:proofErr w:type="gramStart"/>
      <w:r>
        <w:rPr>
          <w:rFonts w:hint="eastAsia"/>
        </w:rPr>
        <w:t>凹</w:t>
      </w:r>
      <w:proofErr w:type="gramEnd"/>
      <w:r>
        <w:rPr>
          <w:rFonts w:hint="eastAsia"/>
        </w:rPr>
        <w:t>的——</w:t>
      </w:r>
      <w:r w:rsidR="00980180">
        <w:rPr>
          <w:rFonts w:hint="eastAsia"/>
        </w:rPr>
        <w:t>Huh</w:t>
      </w:r>
      <w:r>
        <w:rPr>
          <w:rFonts w:hint="eastAsia"/>
        </w:rPr>
        <w:t>之所以知道这一点，只是因为他的研究方向具有意外性。</w:t>
      </w:r>
      <w:r w:rsidR="00980180">
        <w:rPr>
          <w:rFonts w:hint="eastAsia"/>
        </w:rPr>
        <w:t>H</w:t>
      </w:r>
      <w:r w:rsidR="00980180">
        <w:t>uh</w:t>
      </w:r>
      <w:r>
        <w:rPr>
          <w:rFonts w:hint="eastAsia"/>
        </w:rPr>
        <w:t>的关键想法是找到一种构造代数簇的方法，使得那些相关数字恰好是最初问题中图的色数多项式的系数。</w:t>
      </w:r>
    </w:p>
    <w:p w14:paraId="01BC46E7" w14:textId="582E26B2" w:rsidR="000B6819" w:rsidRDefault="00D311A0" w:rsidP="00D311A0">
      <w:pPr>
        <w:ind w:firstLine="480"/>
        <w:jc w:val="center"/>
      </w:pPr>
      <w:r>
        <w:rPr>
          <w:noProof/>
        </w:rPr>
        <w:lastRenderedPageBreak/>
        <w:drawing>
          <wp:inline distT="0" distB="0" distL="0" distR="0" wp14:anchorId="16278926" wp14:editId="4BD0142A">
            <wp:extent cx="3103245" cy="86385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3245" cy="8638540"/>
                    </a:xfrm>
                    <a:prstGeom prst="rect">
                      <a:avLst/>
                    </a:prstGeom>
                    <a:noFill/>
                  </pic:spPr>
                </pic:pic>
              </a:graphicData>
            </a:graphic>
          </wp:inline>
        </w:drawing>
      </w:r>
    </w:p>
    <w:p w14:paraId="17E49698" w14:textId="2718EB2B" w:rsidR="000B6819" w:rsidRDefault="000B6819" w:rsidP="000B6819">
      <w:pPr>
        <w:ind w:firstLine="480"/>
      </w:pPr>
      <w:r>
        <w:rPr>
          <w:rFonts w:hint="eastAsia"/>
        </w:rPr>
        <w:lastRenderedPageBreak/>
        <w:t>他的解决方案震惊了数学界。因此，密歇根大学招募他入读他们的研究生项目，而密歇根大学此前曾拒绝过他的申请。</w:t>
      </w:r>
    </w:p>
    <w:p w14:paraId="0BC03BCE" w14:textId="020290C4" w:rsidR="000B6819" w:rsidRDefault="00980180" w:rsidP="000B6819">
      <w:pPr>
        <w:ind w:firstLine="480"/>
      </w:pPr>
      <w:r>
        <w:rPr>
          <w:rFonts w:hint="eastAsia"/>
        </w:rPr>
        <w:t>H</w:t>
      </w:r>
      <w:r>
        <w:t>uh</w:t>
      </w:r>
      <w:r w:rsidR="000B6819">
        <w:rPr>
          <w:rFonts w:hint="eastAsia"/>
        </w:rPr>
        <w:t>的成就之所以令人印象深刻，不仅仅是因为他解决了长期以来似乎无法解决的</w:t>
      </w:r>
      <w:r w:rsidR="000B6819">
        <w:rPr>
          <w:rFonts w:hint="eastAsia"/>
        </w:rPr>
        <w:t>Read</w:t>
      </w:r>
      <w:r w:rsidR="000B6819">
        <w:rPr>
          <w:rFonts w:hint="eastAsia"/>
        </w:rPr>
        <w:t>猜想。他还表明，某些更深层次、更具有几何性质的事物隐藏在图的组合性质下面。</w:t>
      </w:r>
    </w:p>
    <w:p w14:paraId="7A089B1E" w14:textId="37784EE6" w:rsidR="000B6819" w:rsidRDefault="000B6819" w:rsidP="000B6819">
      <w:pPr>
        <w:ind w:firstLine="480"/>
      </w:pPr>
      <w:r>
        <w:rPr>
          <w:rFonts w:hint="eastAsia"/>
        </w:rPr>
        <w:t>数学家们也对他的为人印象深刻。他在会议上的演讲总是</w:t>
      </w:r>
      <w:proofErr w:type="gramStart"/>
      <w:r>
        <w:rPr>
          <w:rFonts w:hint="eastAsia"/>
        </w:rPr>
        <w:t>易懂且</w:t>
      </w:r>
      <w:proofErr w:type="gramEnd"/>
      <w:r>
        <w:rPr>
          <w:rFonts w:hint="eastAsia"/>
        </w:rPr>
        <w:t>具体，和他交谈时，很明显他对自己正在研究的概念有深入而广泛的思考。</w:t>
      </w:r>
      <w:r>
        <w:rPr>
          <w:rFonts w:hint="eastAsia"/>
        </w:rPr>
        <w:t>"</w:t>
      </w:r>
      <w:r>
        <w:rPr>
          <w:rFonts w:hint="eastAsia"/>
        </w:rPr>
        <w:t>他对一个研究生来说显得太成熟了，</w:t>
      </w:r>
      <w:r>
        <w:rPr>
          <w:rFonts w:hint="eastAsia"/>
        </w:rPr>
        <w:t>"</w:t>
      </w:r>
      <w:r>
        <w:rPr>
          <w:rFonts w:hint="eastAsia"/>
        </w:rPr>
        <w:t>乔治亚理工学院的数学家马修·贝克（</w:t>
      </w:r>
      <w:r>
        <w:rPr>
          <w:rFonts w:hint="eastAsia"/>
        </w:rPr>
        <w:t>Matthew Baker</w:t>
      </w:r>
      <w:r>
        <w:rPr>
          <w:rFonts w:hint="eastAsia"/>
        </w:rPr>
        <w:t>）说。当贝克第一次见到他时，</w:t>
      </w:r>
      <w:r>
        <w:rPr>
          <w:rFonts w:hint="eastAsia"/>
        </w:rPr>
        <w:t>"</w:t>
      </w:r>
      <w:r>
        <w:rPr>
          <w:rFonts w:hint="eastAsia"/>
        </w:rPr>
        <w:t>我就在想，这个家伙是谁啊？</w:t>
      </w:r>
      <w:r>
        <w:rPr>
          <w:rFonts w:hint="eastAsia"/>
        </w:rPr>
        <w:t>"</w:t>
      </w:r>
    </w:p>
    <w:p w14:paraId="57E13F80" w14:textId="1D77A108" w:rsidR="000B6819" w:rsidRDefault="000B6819" w:rsidP="000B6819">
      <w:pPr>
        <w:ind w:firstLine="480"/>
      </w:pPr>
      <w:r>
        <w:rPr>
          <w:rFonts w:hint="eastAsia"/>
        </w:rPr>
        <w:t>据密歇根大学的导师米尔切亚·穆斯塔塔（</w:t>
      </w:r>
      <w:r>
        <w:rPr>
          <w:rFonts w:hint="eastAsia"/>
        </w:rPr>
        <w:t xml:space="preserve">Mircea </w:t>
      </w:r>
      <w:proofErr w:type="spellStart"/>
      <w:r>
        <w:rPr>
          <w:rFonts w:hint="eastAsia"/>
        </w:rPr>
        <w:t>Musta</w:t>
      </w:r>
      <w:r>
        <w:rPr>
          <w:rFonts w:ascii="Cambria" w:hAnsi="Cambria" w:cs="Cambria"/>
        </w:rPr>
        <w:t>ţ</w:t>
      </w:r>
      <w:proofErr w:type="spellEnd"/>
      <w:r>
        <w:rPr>
          <w:rFonts w:ascii="思源宋体" w:hAnsi="思源宋体" w:cs="思源宋体" w:hint="eastAsia"/>
        </w:rPr>
        <w:t>ă）表示，他几乎不需要监督或指导。与大多数研究生不同的是，他已经有了自己的计划，并有关于如何追求这个计划的想法。</w:t>
      </w:r>
      <w:r>
        <w:rPr>
          <w:rFonts w:hint="eastAsia"/>
        </w:rPr>
        <w:t>"</w:t>
      </w:r>
      <w:r>
        <w:rPr>
          <w:rFonts w:hint="eastAsia"/>
        </w:rPr>
        <w:t>他更像是一个同事，</w:t>
      </w:r>
      <w:r>
        <w:rPr>
          <w:rFonts w:hint="eastAsia"/>
        </w:rPr>
        <w:t>"</w:t>
      </w:r>
      <w:r>
        <w:rPr>
          <w:rFonts w:hint="eastAsia"/>
        </w:rPr>
        <w:t>穆斯塔塔说。</w:t>
      </w:r>
      <w:r>
        <w:rPr>
          <w:rFonts w:hint="eastAsia"/>
        </w:rPr>
        <w:t>"</w:t>
      </w:r>
      <w:r>
        <w:rPr>
          <w:rFonts w:hint="eastAsia"/>
        </w:rPr>
        <w:t>他已经有了自己的看待事物的方式。</w:t>
      </w:r>
      <w:r>
        <w:rPr>
          <w:rFonts w:hint="eastAsia"/>
        </w:rPr>
        <w:t>"</w:t>
      </w:r>
    </w:p>
    <w:p w14:paraId="0627394E" w14:textId="1169615D" w:rsidR="000B6819" w:rsidRDefault="000B6819" w:rsidP="000B6819">
      <w:pPr>
        <w:ind w:firstLine="480"/>
      </w:pPr>
      <w:r>
        <w:rPr>
          <w:rFonts w:hint="eastAsia"/>
        </w:rPr>
        <w:t>他的许多合作者都注意到他非常谦虚和接地气。当他得知自己获得了菲尔兹奖时，</w:t>
      </w:r>
      <w:r>
        <w:rPr>
          <w:rFonts w:hint="eastAsia"/>
        </w:rPr>
        <w:t>"</w:t>
      </w:r>
      <w:r>
        <w:rPr>
          <w:rFonts w:hint="eastAsia"/>
        </w:rPr>
        <w:t>感觉并不是那么好，</w:t>
      </w:r>
      <w:r>
        <w:rPr>
          <w:rFonts w:hint="eastAsia"/>
        </w:rPr>
        <w:t>"Huh</w:t>
      </w:r>
      <w:r>
        <w:rPr>
          <w:rFonts w:hint="eastAsia"/>
        </w:rPr>
        <w:t>说。</w:t>
      </w:r>
      <w:r>
        <w:rPr>
          <w:rFonts w:hint="eastAsia"/>
        </w:rPr>
        <w:t>"</w:t>
      </w:r>
      <w:r>
        <w:rPr>
          <w:rFonts w:hint="eastAsia"/>
        </w:rPr>
        <w:t>当然，你会感到高兴，但内心深处，你有一点担心他们可能最终会发现你并不是那么优秀。我是一个相当优秀的数学家，但我是否值得获得菲尔兹奖呢？</w:t>
      </w:r>
      <w:r>
        <w:rPr>
          <w:rFonts w:hint="eastAsia"/>
        </w:rPr>
        <w:t>"</w:t>
      </w:r>
    </w:p>
    <w:p w14:paraId="604A8FE0" w14:textId="12C8DBC5" w:rsidR="000B6819" w:rsidRDefault="000B6819" w:rsidP="00980180">
      <w:pPr>
        <w:pStyle w:val="Note"/>
      </w:pPr>
      <w:r>
        <w:rPr>
          <w:rFonts w:hint="eastAsia"/>
        </w:rPr>
        <w:t>太空逃脱</w:t>
      </w:r>
    </w:p>
    <w:p w14:paraId="086B640F" w14:textId="2D2BB806" w:rsidR="000B6819" w:rsidRDefault="000B6819" w:rsidP="00890EA6">
      <w:pPr>
        <w:ind w:firstLine="480"/>
      </w:pPr>
      <w:r>
        <w:rPr>
          <w:rFonts w:hint="eastAsia"/>
        </w:rPr>
        <w:t>实际上，</w:t>
      </w:r>
      <w:proofErr w:type="gramStart"/>
      <w:r>
        <w:rPr>
          <w:rFonts w:hint="eastAsia"/>
        </w:rPr>
        <w:t>图只是</w:t>
      </w:r>
      <w:proofErr w:type="gramEnd"/>
      <w:r>
        <w:rPr>
          <w:rFonts w:hint="eastAsia"/>
        </w:rPr>
        <w:t>可以定义更一般结构的一种对象，称为拟阵</w:t>
      </w:r>
      <w:r w:rsidR="00890EA6">
        <w:rPr>
          <w:rFonts w:hint="eastAsia"/>
        </w:rPr>
        <w:t>（</w:t>
      </w:r>
      <w:r w:rsidR="00890EA6">
        <w:t>M</w:t>
      </w:r>
      <w:r w:rsidR="00890EA6">
        <w:rPr>
          <w:rFonts w:hint="eastAsia"/>
        </w:rPr>
        <w:t>atroid</w:t>
      </w:r>
      <w:r w:rsidR="00890EA6">
        <w:rPr>
          <w:rFonts w:hint="eastAsia"/>
        </w:rPr>
        <w:t>）</w:t>
      </w:r>
      <w:r>
        <w:rPr>
          <w:rFonts w:hint="eastAsia"/>
        </w:rPr>
        <w:t>。例如，考虑二维平面上的点。如果这个平面上的超过两个点落在同一条直线上，那么可以说这些点是</w:t>
      </w:r>
      <w:r>
        <w:rPr>
          <w:rFonts w:hint="eastAsia"/>
        </w:rPr>
        <w:t>"</w:t>
      </w:r>
      <w:r>
        <w:rPr>
          <w:rFonts w:hint="eastAsia"/>
        </w:rPr>
        <w:t>相关的</w:t>
      </w:r>
      <w:r>
        <w:rPr>
          <w:rFonts w:hint="eastAsia"/>
        </w:rPr>
        <w:t>"</w:t>
      </w:r>
      <w:r>
        <w:rPr>
          <w:rFonts w:hint="eastAsia"/>
        </w:rPr>
        <w:t>。拟阵是抽象的对象，可以在各种不同的上下文中捕捉类似于图形、向量空间和代数域中的相关性和独立性等概念。</w:t>
      </w:r>
    </w:p>
    <w:p w14:paraId="5A2623A6" w14:textId="77777777" w:rsidR="00890EA6" w:rsidRDefault="000B6819" w:rsidP="000B6819">
      <w:pPr>
        <w:ind w:firstLine="480"/>
      </w:pPr>
      <w:r>
        <w:rPr>
          <w:rFonts w:hint="eastAsia"/>
        </w:rPr>
        <w:lastRenderedPageBreak/>
        <w:t>就像图形与其色多项式相关联一样，叫做特征多项式的方程也与拟阵相关联。有猜想认为，这些更一般的对象的多项式也应该具有</w:t>
      </w:r>
      <w:proofErr w:type="gramStart"/>
      <w:r>
        <w:rPr>
          <w:rFonts w:hint="eastAsia"/>
        </w:rPr>
        <w:t>凹</w:t>
      </w:r>
      <w:proofErr w:type="gramEnd"/>
      <w:r>
        <w:rPr>
          <w:rFonts w:hint="eastAsia"/>
        </w:rPr>
        <w:t>对数系数。但是，</w:t>
      </w:r>
    </w:p>
    <w:p w14:paraId="49BB7FCD" w14:textId="04327BA3" w:rsidR="000B6819" w:rsidRDefault="000B6819" w:rsidP="00890EA6">
      <w:pPr>
        <w:ind w:firstLineChars="0" w:firstLine="0"/>
      </w:pPr>
      <w:r>
        <w:rPr>
          <w:rFonts w:hint="eastAsia"/>
        </w:rPr>
        <w:t>Huh</w:t>
      </w:r>
      <w:r>
        <w:rPr>
          <w:rFonts w:hint="eastAsia"/>
        </w:rPr>
        <w:t>用来证明</w:t>
      </w:r>
      <w:r>
        <w:rPr>
          <w:rFonts w:hint="eastAsia"/>
        </w:rPr>
        <w:t>Read</w:t>
      </w:r>
      <w:r>
        <w:rPr>
          <w:rFonts w:hint="eastAsia"/>
        </w:rPr>
        <w:t>猜想的技术仅适用于一类非常狭窄的拟阵，例如由图形产生的拟阵。</w:t>
      </w:r>
    </w:p>
    <w:p w14:paraId="1FBDD803" w14:textId="7D8A9CB4" w:rsidR="00890EA6" w:rsidRDefault="00890EA6" w:rsidP="00890EA6">
      <w:pPr>
        <w:ind w:firstLineChars="0" w:firstLine="0"/>
        <w:jc w:val="center"/>
      </w:pPr>
      <w:r>
        <w:rPr>
          <w:noProof/>
        </w:rPr>
        <w:drawing>
          <wp:inline distT="0" distB="0" distL="0" distR="0" wp14:anchorId="1EC935B6" wp14:editId="32F00658">
            <wp:extent cx="3174803" cy="72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4803" cy="7200000"/>
                    </a:xfrm>
                    <a:prstGeom prst="rect">
                      <a:avLst/>
                    </a:prstGeom>
                    <a:noFill/>
                  </pic:spPr>
                </pic:pic>
              </a:graphicData>
            </a:graphic>
          </wp:inline>
        </w:drawing>
      </w:r>
    </w:p>
    <w:p w14:paraId="01F1C27E" w14:textId="013F86CA" w:rsidR="000B6819" w:rsidRDefault="000B6819" w:rsidP="000B6819">
      <w:pPr>
        <w:ind w:firstLine="480"/>
      </w:pPr>
      <w:r>
        <w:rPr>
          <w:rFonts w:hint="eastAsia"/>
        </w:rPr>
        <w:lastRenderedPageBreak/>
        <w:t>与数学家</w:t>
      </w:r>
      <w:r>
        <w:rPr>
          <w:rFonts w:hint="eastAsia"/>
        </w:rPr>
        <w:t>Eric Katz</w:t>
      </w:r>
      <w:r>
        <w:rPr>
          <w:rFonts w:hint="eastAsia"/>
        </w:rPr>
        <w:t>一起，</w:t>
      </w:r>
      <w:r>
        <w:rPr>
          <w:rFonts w:hint="eastAsia"/>
        </w:rPr>
        <w:t>Huh</w:t>
      </w:r>
      <w:r>
        <w:rPr>
          <w:rFonts w:hint="eastAsia"/>
        </w:rPr>
        <w:t>扩大了这种证明适用于的拟阵类别。他们遵循了一种配方。与以前一样，策略是从感兴趣的对象</w:t>
      </w:r>
      <w:r w:rsidR="00980180">
        <w:rPr>
          <w:rFonts w:hint="eastAsia"/>
        </w:rPr>
        <w:t>——</w:t>
      </w:r>
      <w:r>
        <w:rPr>
          <w:rFonts w:hint="eastAsia"/>
        </w:rPr>
        <w:t>这里是拟阵</w:t>
      </w:r>
      <w:r w:rsidR="00980180">
        <w:rPr>
          <w:rFonts w:hint="eastAsia"/>
        </w:rPr>
        <w:t>——</w:t>
      </w:r>
      <w:r>
        <w:rPr>
          <w:rFonts w:hint="eastAsia"/>
        </w:rPr>
        <w:t>开始，利用它来构造一个代数簇。从那里，他们可以提取一个叫做上同调环的对象，并使用一些其属性来证明对数凹性。</w:t>
      </w:r>
    </w:p>
    <w:p w14:paraId="7D22A73B" w14:textId="118E04D2" w:rsidR="00890EA6" w:rsidRDefault="00890EA6" w:rsidP="000B6819">
      <w:pPr>
        <w:ind w:firstLine="480"/>
      </w:pPr>
      <w:r>
        <w:rPr>
          <w:noProof/>
        </w:rPr>
        <w:drawing>
          <wp:inline distT="0" distB="0" distL="0" distR="0" wp14:anchorId="1CBE18AE" wp14:editId="24D961B7">
            <wp:extent cx="4320000" cy="2379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379375"/>
                    </a:xfrm>
                    <a:prstGeom prst="rect">
                      <a:avLst/>
                    </a:prstGeom>
                    <a:noFill/>
                  </pic:spPr>
                </pic:pic>
              </a:graphicData>
            </a:graphic>
          </wp:inline>
        </w:drawing>
      </w:r>
    </w:p>
    <w:p w14:paraId="6437D8C3" w14:textId="562256B5" w:rsidR="000B6819" w:rsidRDefault="000B6819" w:rsidP="000B6819">
      <w:pPr>
        <w:ind w:firstLine="480"/>
      </w:pPr>
      <w:r>
        <w:rPr>
          <w:rFonts w:hint="eastAsia"/>
        </w:rPr>
        <w:t>只有一个问题。大多数拟阵都没有任何形式的几何基础，这意味着实际上没有与它们相关联的代数簇。相反，</w:t>
      </w:r>
      <w:r>
        <w:rPr>
          <w:rFonts w:hint="eastAsia"/>
        </w:rPr>
        <w:t>Huh</w:t>
      </w:r>
      <w:r>
        <w:rPr>
          <w:rFonts w:hint="eastAsia"/>
        </w:rPr>
        <w:t>、</w:t>
      </w:r>
      <w:r>
        <w:rPr>
          <w:rFonts w:hint="eastAsia"/>
        </w:rPr>
        <w:t>Katz</w:t>
      </w:r>
      <w:r>
        <w:rPr>
          <w:rFonts w:hint="eastAsia"/>
        </w:rPr>
        <w:t>和数学家</w:t>
      </w:r>
      <w:r>
        <w:rPr>
          <w:rFonts w:hint="eastAsia"/>
        </w:rPr>
        <w:t xml:space="preserve">Karim </w:t>
      </w:r>
      <w:proofErr w:type="spellStart"/>
      <w:r>
        <w:rPr>
          <w:rFonts w:hint="eastAsia"/>
        </w:rPr>
        <w:t>Adiprasito</w:t>
      </w:r>
      <w:proofErr w:type="spellEnd"/>
      <w:r>
        <w:rPr>
          <w:rFonts w:hint="eastAsia"/>
        </w:rPr>
        <w:t>找到了一种方法，可以直接从拟阵中编写出正确的上同调环，从零开始。然后，他们使用一组新技术表明，它的行为就好像它来自实际的代数簇一样，尽管它并没有。在这样做的过程中，他们证明了对所有拟阵的对数凹性，最终解决了所谓的</w:t>
      </w:r>
      <w:r>
        <w:rPr>
          <w:rFonts w:hint="eastAsia"/>
        </w:rPr>
        <w:t>Rota</w:t>
      </w:r>
      <w:r>
        <w:rPr>
          <w:rFonts w:hint="eastAsia"/>
        </w:rPr>
        <w:t>猜想问题。</w:t>
      </w:r>
      <w:r>
        <w:rPr>
          <w:rFonts w:hint="eastAsia"/>
        </w:rPr>
        <w:t>Baker</w:t>
      </w:r>
      <w:r>
        <w:rPr>
          <w:rFonts w:hint="eastAsia"/>
        </w:rPr>
        <w:t>说</w:t>
      </w:r>
      <w:r>
        <w:rPr>
          <w:rFonts w:hint="eastAsia"/>
        </w:rPr>
        <w:t>:</w:t>
      </w:r>
      <w:r>
        <w:rPr>
          <w:rFonts w:hint="eastAsia"/>
        </w:rPr>
        <w:t>“这很值得注意。”</w:t>
      </w:r>
    </w:p>
    <w:p w14:paraId="4D8B22EE" w14:textId="7E652F1F" w:rsidR="000B6819" w:rsidRDefault="000B6819" w:rsidP="000B6819">
      <w:pPr>
        <w:ind w:firstLine="480"/>
      </w:pPr>
      <w:r>
        <w:rPr>
          <w:rFonts w:hint="eastAsia"/>
        </w:rPr>
        <w:t>这项工作表明“你不需要空间来做几何学”，</w:t>
      </w:r>
      <w:r>
        <w:rPr>
          <w:rFonts w:hint="eastAsia"/>
        </w:rPr>
        <w:t>Huh</w:t>
      </w:r>
      <w:r>
        <w:rPr>
          <w:rFonts w:hint="eastAsia"/>
        </w:rPr>
        <w:t>说。“这让我从根本上重新思考了几何学是什么。”它还将指导他走向一系列其他问题，他在那里继续推动这个想法，使他能够开发出更广泛的方法。</w:t>
      </w:r>
    </w:p>
    <w:p w14:paraId="04EE697D" w14:textId="0ACDC282" w:rsidR="000B6819" w:rsidRDefault="000B6819" w:rsidP="000B6819">
      <w:pPr>
        <w:ind w:firstLine="480"/>
      </w:pPr>
      <w:r>
        <w:rPr>
          <w:rFonts w:hint="eastAsia"/>
        </w:rPr>
        <w:t>但是，尽管工作需要具体化，但构建正确的上同调环需要大量的猜测和摸索。这是</w:t>
      </w:r>
      <w:r>
        <w:rPr>
          <w:rFonts w:hint="eastAsia"/>
        </w:rPr>
        <w:t>Huh</w:t>
      </w:r>
      <w:r>
        <w:rPr>
          <w:rFonts w:hint="eastAsia"/>
        </w:rPr>
        <w:t>特别喜欢的工作方面。“没有指导原则……没有明确定义的目标，”他说。“你只需要猜测。”</w:t>
      </w:r>
    </w:p>
    <w:p w14:paraId="0B8433CF" w14:textId="12ABADA7" w:rsidR="000B6819" w:rsidRDefault="000B6819" w:rsidP="000B6819">
      <w:pPr>
        <w:ind w:firstLine="480"/>
      </w:pPr>
      <w:r>
        <w:rPr>
          <w:rFonts w:hint="eastAsia"/>
        </w:rPr>
        <w:lastRenderedPageBreak/>
        <w:t>与此相应的是，他在日常生活中的最佳状态也是缺乏意图。好像他发现了一种完全适合他个性的数学程序。他再次发现，“事情就是自己发生的”。</w:t>
      </w:r>
    </w:p>
    <w:p w14:paraId="69C4466B" w14:textId="77777777" w:rsidR="000B6819" w:rsidRDefault="000B6819" w:rsidP="000B6819">
      <w:pPr>
        <w:pStyle w:val="Note"/>
      </w:pPr>
      <w:r>
        <w:rPr>
          <w:rFonts w:hint="eastAsia"/>
        </w:rPr>
        <w:t>核心要点</w:t>
      </w:r>
    </w:p>
    <w:p w14:paraId="6BC17EDD" w14:textId="4F8F59D5" w:rsidR="000B6819" w:rsidRDefault="000B6819" w:rsidP="000B6819">
      <w:pPr>
        <w:ind w:firstLine="480"/>
      </w:pPr>
      <w:r>
        <w:rPr>
          <w:rFonts w:hint="eastAsia"/>
        </w:rPr>
        <w:t>June Huh</w:t>
      </w:r>
      <w:r>
        <w:rPr>
          <w:rFonts w:hint="eastAsia"/>
        </w:rPr>
        <w:t>说话缓慢，经常停顿，谨慎选择用词，举止平静，宛如冥想。与</w:t>
      </w:r>
      <w:r>
        <w:rPr>
          <w:rFonts w:hint="eastAsia"/>
        </w:rPr>
        <w:t>June Huh</w:t>
      </w:r>
      <w:r>
        <w:rPr>
          <w:rFonts w:hint="eastAsia"/>
        </w:rPr>
        <w:t>合作过多项重要成果的威斯康星大学麦迪逊分校数学家</w:t>
      </w:r>
      <w:proofErr w:type="spellStart"/>
      <w:r w:rsidR="00CB1846">
        <w:t>Botong</w:t>
      </w:r>
      <w:proofErr w:type="spellEnd"/>
      <w:r w:rsidR="00CB1846">
        <w:t xml:space="preserve"> Wang</w:t>
      </w:r>
      <w:r>
        <w:rPr>
          <w:rFonts w:hint="eastAsia"/>
        </w:rPr>
        <w:t>说：“他不容易激动。”</w:t>
      </w:r>
    </w:p>
    <w:p w14:paraId="4C3EEB80" w14:textId="497620F6" w:rsidR="00A3748F" w:rsidRDefault="000B6819" w:rsidP="00E9495C">
      <w:pPr>
        <w:ind w:firstLine="480"/>
      </w:pPr>
      <w:r>
        <w:rPr>
          <w:rFonts w:hint="eastAsia"/>
        </w:rPr>
        <w:t>June Huh</w:t>
      </w:r>
      <w:r>
        <w:rPr>
          <w:rFonts w:hint="eastAsia"/>
        </w:rPr>
        <w:t>在做数学时也同样慎重从事。</w:t>
      </w:r>
      <w:proofErr w:type="spellStart"/>
      <w:r w:rsidR="00CB1846">
        <w:rPr>
          <w:rFonts w:hint="eastAsia"/>
        </w:rPr>
        <w:t>Botong</w:t>
      </w:r>
      <w:proofErr w:type="spellEnd"/>
      <w:r w:rsidR="00CB1846">
        <w:rPr>
          <w:rFonts w:hint="eastAsia"/>
        </w:rPr>
        <w:t xml:space="preserve"> Wang</w:t>
      </w:r>
      <w:r>
        <w:rPr>
          <w:rFonts w:hint="eastAsia"/>
        </w:rPr>
        <w:t>第一次见到时感到震惊。“我参加过数学竞赛，作为一名数学家，你必须聪明，必须快，”他说。“但是</w:t>
      </w:r>
      <w:r>
        <w:rPr>
          <w:rFonts w:hint="eastAsia"/>
        </w:rPr>
        <w:t>June Huh</w:t>
      </w:r>
      <w:r>
        <w:rPr>
          <w:rFonts w:hint="eastAsia"/>
        </w:rPr>
        <w:t>恰恰相反……如果你与他谈论五分钟的微积分问题，你会认为这个家伙甚至不能通过一个资格考试。他很慢。”事实上，</w:t>
      </w:r>
      <w:proofErr w:type="spellStart"/>
      <w:r w:rsidR="00CB1846">
        <w:rPr>
          <w:rFonts w:hint="eastAsia"/>
        </w:rPr>
        <w:t>Botong</w:t>
      </w:r>
      <w:proofErr w:type="spellEnd"/>
      <w:r w:rsidR="00CB1846">
        <w:rPr>
          <w:rFonts w:hint="eastAsia"/>
        </w:rPr>
        <w:t xml:space="preserve"> Wang</w:t>
      </w:r>
      <w:r>
        <w:rPr>
          <w:rFonts w:hint="eastAsia"/>
        </w:rPr>
        <w:t>一开始认为他们在浪费时间，处理已经了解的简单问题。但后来他意识到，</w:t>
      </w:r>
      <w:r>
        <w:rPr>
          <w:rFonts w:hint="eastAsia"/>
        </w:rPr>
        <w:t>June Huh</w:t>
      </w:r>
      <w:r>
        <w:rPr>
          <w:rFonts w:hint="eastAsia"/>
        </w:rPr>
        <w:t>正在以更深入的方式学习即使看似简单的概念，并且以后会证明这正是有用的方式。</w:t>
      </w:r>
    </w:p>
    <w:p w14:paraId="28486FA8" w14:textId="53DB5C60" w:rsidR="002768CE" w:rsidRDefault="002768CE" w:rsidP="002768CE">
      <w:pPr>
        <w:ind w:firstLine="480"/>
      </w:pPr>
      <w:r>
        <w:rPr>
          <w:rFonts w:hint="eastAsia"/>
        </w:rPr>
        <w:t>“</w:t>
      </w:r>
      <w:r>
        <w:rPr>
          <w:rFonts w:hint="eastAsia"/>
        </w:rPr>
        <w:t>June</w:t>
      </w:r>
      <w:r>
        <w:rPr>
          <w:rFonts w:hint="eastAsia"/>
        </w:rPr>
        <w:t>喜欢用正确的方法做事，”西安大略省西部大学的数学家</w:t>
      </w:r>
      <w:r>
        <w:rPr>
          <w:rFonts w:hint="eastAsia"/>
        </w:rPr>
        <w:t>Graham Denham</w:t>
      </w:r>
      <w:r>
        <w:rPr>
          <w:rFonts w:hint="eastAsia"/>
        </w:rPr>
        <w:t>说，他也是</w:t>
      </w:r>
      <w:r>
        <w:rPr>
          <w:rFonts w:hint="eastAsia"/>
        </w:rPr>
        <w:t>Huh</w:t>
      </w:r>
      <w:r>
        <w:rPr>
          <w:rFonts w:hint="eastAsia"/>
        </w:rPr>
        <w:t>的合作者之一。</w:t>
      </w:r>
    </w:p>
    <w:p w14:paraId="081398EE" w14:textId="2173B501" w:rsidR="002768CE" w:rsidRDefault="002768CE" w:rsidP="002768CE">
      <w:pPr>
        <w:ind w:firstLine="480"/>
      </w:pPr>
      <w:r>
        <w:rPr>
          <w:rFonts w:hint="eastAsia"/>
        </w:rPr>
        <w:t>例如，</w:t>
      </w:r>
      <w:r>
        <w:rPr>
          <w:rFonts w:hint="eastAsia"/>
        </w:rPr>
        <w:t>Denham</w:t>
      </w:r>
      <w:r>
        <w:rPr>
          <w:rFonts w:hint="eastAsia"/>
        </w:rPr>
        <w:t>、</w:t>
      </w:r>
      <w:r>
        <w:rPr>
          <w:rFonts w:hint="eastAsia"/>
        </w:rPr>
        <w:t>Ardila</w:t>
      </w:r>
      <w:r>
        <w:rPr>
          <w:rFonts w:hint="eastAsia"/>
        </w:rPr>
        <w:t>和</w:t>
      </w:r>
      <w:r>
        <w:rPr>
          <w:rFonts w:hint="eastAsia"/>
        </w:rPr>
        <w:t>Huh</w:t>
      </w:r>
      <w:r>
        <w:rPr>
          <w:rFonts w:hint="eastAsia"/>
        </w:rPr>
        <w:t>刚刚完成了一个与</w:t>
      </w:r>
      <w:r>
        <w:rPr>
          <w:rFonts w:hint="eastAsia"/>
        </w:rPr>
        <w:t>Rota</w:t>
      </w:r>
      <w:r>
        <w:rPr>
          <w:rFonts w:hint="eastAsia"/>
        </w:rPr>
        <w:t>猜想密切相关的问题的</w:t>
      </w:r>
      <w:r>
        <w:rPr>
          <w:rFonts w:hint="eastAsia"/>
        </w:rPr>
        <w:t>50</w:t>
      </w:r>
      <w:r>
        <w:rPr>
          <w:rFonts w:hint="eastAsia"/>
        </w:rPr>
        <w:t>页证明，当</w:t>
      </w:r>
      <w:r>
        <w:rPr>
          <w:rFonts w:hint="eastAsia"/>
        </w:rPr>
        <w:t>Huh</w:t>
      </w:r>
      <w:r>
        <w:rPr>
          <w:rFonts w:hint="eastAsia"/>
        </w:rPr>
        <w:t>说他们应该再花一些时间找到一个更干净、更有吸引力的方法时，他们才刚刚完成了这个证明。他认为还有更好的解释，而且不要急于求成。“</w:t>
      </w:r>
      <w:r>
        <w:rPr>
          <w:rFonts w:hint="eastAsia"/>
        </w:rPr>
        <w:t>Federico</w:t>
      </w:r>
      <w:r>
        <w:rPr>
          <w:rFonts w:hint="eastAsia"/>
        </w:rPr>
        <w:t>和我当时就像，哦，好吧，那我们现在就放弃它？”</w:t>
      </w:r>
      <w:r>
        <w:rPr>
          <w:rFonts w:hint="eastAsia"/>
        </w:rPr>
        <w:t>Denham</w:t>
      </w:r>
      <w:r>
        <w:rPr>
          <w:rFonts w:hint="eastAsia"/>
        </w:rPr>
        <w:t>说。</w:t>
      </w:r>
    </w:p>
    <w:p w14:paraId="60366957" w14:textId="62329C11" w:rsidR="002768CE" w:rsidRDefault="002768CE" w:rsidP="002768CE">
      <w:pPr>
        <w:ind w:firstLine="480"/>
      </w:pPr>
      <w:r>
        <w:rPr>
          <w:rFonts w:hint="eastAsia"/>
        </w:rPr>
        <w:lastRenderedPageBreak/>
        <w:t>他们花了两年时间打磨更好的论点。“我们都是终身教授，这挺好的，”</w:t>
      </w:r>
      <w:r>
        <w:rPr>
          <w:rFonts w:hint="eastAsia"/>
        </w:rPr>
        <w:t>Ardila</w:t>
      </w:r>
      <w:r>
        <w:rPr>
          <w:rFonts w:hint="eastAsia"/>
        </w:rPr>
        <w:t>说。最终，</w:t>
      </w:r>
      <w:r>
        <w:rPr>
          <w:rFonts w:hint="eastAsia"/>
        </w:rPr>
        <w:t>Ardila</w:t>
      </w:r>
      <w:r>
        <w:rPr>
          <w:rFonts w:hint="eastAsia"/>
        </w:rPr>
        <w:t>和</w:t>
      </w:r>
      <w:r>
        <w:rPr>
          <w:rFonts w:hint="eastAsia"/>
        </w:rPr>
        <w:t>Denham</w:t>
      </w:r>
      <w:r>
        <w:rPr>
          <w:rFonts w:hint="eastAsia"/>
        </w:rPr>
        <w:t>都认为这份额外的工作是值得的。他们的最终结果“完全不同，更深入，而且</w:t>
      </w:r>
      <w:r>
        <w:rPr>
          <w:rFonts w:hint="eastAsia"/>
        </w:rPr>
        <w:t>[</w:t>
      </w:r>
      <w:r>
        <w:rPr>
          <w:rFonts w:hint="eastAsia"/>
        </w:rPr>
        <w:t>到达</w:t>
      </w:r>
      <w:r>
        <w:rPr>
          <w:rFonts w:hint="eastAsia"/>
        </w:rPr>
        <w:t>]</w:t>
      </w:r>
      <w:r>
        <w:rPr>
          <w:rFonts w:hint="eastAsia"/>
        </w:rPr>
        <w:t>事物的核心，”</w:t>
      </w:r>
      <w:r>
        <w:rPr>
          <w:rFonts w:hint="eastAsia"/>
        </w:rPr>
        <w:t>Ardila</w:t>
      </w:r>
      <w:r>
        <w:rPr>
          <w:rFonts w:hint="eastAsia"/>
        </w:rPr>
        <w:t>说。</w:t>
      </w:r>
    </w:p>
    <w:p w14:paraId="5CA75C0A" w14:textId="42866F77" w:rsidR="002768CE" w:rsidRDefault="002768CE" w:rsidP="002768CE">
      <w:pPr>
        <w:ind w:firstLine="480"/>
      </w:pPr>
      <w:r>
        <w:rPr>
          <w:rFonts w:hint="eastAsia"/>
        </w:rPr>
        <w:t>这种方法不仅适用于</w:t>
      </w:r>
      <w:r>
        <w:rPr>
          <w:rFonts w:hint="eastAsia"/>
        </w:rPr>
        <w:t>Huh</w:t>
      </w:r>
      <w:r>
        <w:rPr>
          <w:rFonts w:hint="eastAsia"/>
        </w:rPr>
        <w:t>的数学工作。</w:t>
      </w:r>
      <w:r>
        <w:rPr>
          <w:rFonts w:hint="eastAsia"/>
        </w:rPr>
        <w:t>2013</w:t>
      </w:r>
      <w:r>
        <w:rPr>
          <w:rFonts w:hint="eastAsia"/>
        </w:rPr>
        <w:t>年，他决定学做饭。作为一个完全的新手，他采取了每天做同样的菜——一道简单的油</w:t>
      </w:r>
      <w:proofErr w:type="gramStart"/>
      <w:r>
        <w:rPr>
          <w:rFonts w:hint="eastAsia"/>
        </w:rPr>
        <w:t>炒意面</w:t>
      </w:r>
      <w:proofErr w:type="gramEnd"/>
      <w:r>
        <w:rPr>
          <w:rFonts w:hint="eastAsia"/>
        </w:rPr>
        <w:t>——直到做得完美的策略。六个月来，他就是这样做的。（据</w:t>
      </w:r>
      <w:r>
        <w:rPr>
          <w:rFonts w:hint="eastAsia"/>
        </w:rPr>
        <w:t>Kim</w:t>
      </w:r>
      <w:r>
        <w:rPr>
          <w:rFonts w:hint="eastAsia"/>
        </w:rPr>
        <w:t>说，迄今为止，那是他唯一会做的菜。）</w:t>
      </w:r>
    </w:p>
    <w:p w14:paraId="3A6EF4BC" w14:textId="032BE4CA" w:rsidR="00890EA6" w:rsidRDefault="00890EA6" w:rsidP="00890EA6">
      <w:pPr>
        <w:ind w:firstLine="480"/>
        <w:jc w:val="center"/>
      </w:pPr>
      <w:r>
        <w:rPr>
          <w:noProof/>
        </w:rPr>
        <w:drawing>
          <wp:inline distT="0" distB="0" distL="0" distR="0" wp14:anchorId="63FCD677" wp14:editId="1985869C">
            <wp:extent cx="1499442" cy="21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9442" cy="2160000"/>
                    </a:xfrm>
                    <a:prstGeom prst="rect">
                      <a:avLst/>
                    </a:prstGeom>
                    <a:noFill/>
                  </pic:spPr>
                </pic:pic>
              </a:graphicData>
            </a:graphic>
          </wp:inline>
        </w:drawing>
      </w:r>
      <w:r>
        <w:rPr>
          <w:rFonts w:hint="eastAsia"/>
        </w:rPr>
        <w:t xml:space="preserve"> </w:t>
      </w:r>
      <w:r>
        <w:t xml:space="preserve">       </w:t>
      </w:r>
    </w:p>
    <w:p w14:paraId="3EA816DF" w14:textId="4A197766" w:rsidR="002768CE" w:rsidRDefault="002768CE" w:rsidP="002768CE">
      <w:pPr>
        <w:ind w:firstLine="480"/>
      </w:pPr>
      <w:r>
        <w:rPr>
          <w:rFonts w:hint="eastAsia"/>
        </w:rPr>
        <w:t>“</w:t>
      </w:r>
      <w:r w:rsidR="00C0610D">
        <w:rPr>
          <w:rFonts w:hint="eastAsia"/>
        </w:rPr>
        <w:t>June Huh</w:t>
      </w:r>
      <w:r>
        <w:rPr>
          <w:rFonts w:hint="eastAsia"/>
        </w:rPr>
        <w:t>的整个生活都建立在日常的规律上。”他说，“我几乎每天都做着完全相同的事情，我非常能够容忍重复。”他难以保持睡眠，通常会在凌晨</w:t>
      </w:r>
      <w:r>
        <w:rPr>
          <w:rFonts w:hint="eastAsia"/>
        </w:rPr>
        <w:t>3</w:t>
      </w:r>
      <w:r>
        <w:rPr>
          <w:rFonts w:hint="eastAsia"/>
        </w:rPr>
        <w:t>点左右醒来。然后他去健身房，和妻子和两个儿子（一个</w:t>
      </w:r>
      <w:r>
        <w:rPr>
          <w:rFonts w:hint="eastAsia"/>
        </w:rPr>
        <w:t>8</w:t>
      </w:r>
      <w:r>
        <w:rPr>
          <w:rFonts w:hint="eastAsia"/>
        </w:rPr>
        <w:t>岁，另一个刚过</w:t>
      </w:r>
      <w:r>
        <w:rPr>
          <w:rFonts w:hint="eastAsia"/>
        </w:rPr>
        <w:t>1</w:t>
      </w:r>
      <w:r>
        <w:rPr>
          <w:rFonts w:hint="eastAsia"/>
        </w:rPr>
        <w:t>岁）共进早餐，然后送大儿子去学校，再前往普林斯顿的办公室。</w:t>
      </w:r>
    </w:p>
    <w:p w14:paraId="0A9F55A6" w14:textId="4E066E74" w:rsidR="002768CE" w:rsidRDefault="002768CE" w:rsidP="002768CE">
      <w:pPr>
        <w:ind w:firstLine="480"/>
      </w:pPr>
      <w:r>
        <w:rPr>
          <w:rFonts w:hint="eastAsia"/>
        </w:rPr>
        <w:t>他的办公室很简朴，几乎空无一物。有一个大桌子，一张沙发可以睡觉——</w:t>
      </w:r>
      <w:r w:rsidR="00C0610D">
        <w:rPr>
          <w:rFonts w:hint="eastAsia"/>
        </w:rPr>
        <w:t>June Huh</w:t>
      </w:r>
      <w:r>
        <w:rPr>
          <w:rFonts w:hint="eastAsia"/>
        </w:rPr>
        <w:t>通常在上午稍晚些时候会小睡一会儿——以及一张打开的瑜伽垫（仅仅用来躺着，他说，他不知道如何做瑜伽）。没有书籍，只有几摞整齐排列在一面书架上的文件。在角落里有一台吸尘器。</w:t>
      </w:r>
      <w:r w:rsidR="00C0610D">
        <w:rPr>
          <w:rFonts w:hint="eastAsia"/>
        </w:rPr>
        <w:t>June Huh</w:t>
      </w:r>
      <w:r>
        <w:rPr>
          <w:rFonts w:hint="eastAsia"/>
        </w:rPr>
        <w:t>喜欢像清洁、洗碗和把他所读的东西抄到笔记本上这样的重复、毫无头绪的活动。</w:t>
      </w:r>
    </w:p>
    <w:p w14:paraId="234A5EDB" w14:textId="67C82F48" w:rsidR="002768CE" w:rsidRDefault="002768CE" w:rsidP="002768CE">
      <w:pPr>
        <w:ind w:firstLine="480"/>
      </w:pPr>
      <w:r>
        <w:rPr>
          <w:rFonts w:hint="eastAsia"/>
        </w:rPr>
        <w:lastRenderedPageBreak/>
        <w:t>他经常在公共图书馆的儿童区工作，那里非常吵闹。“我不喜欢安静的地方，”他说，“会让我昏昏欲睡。”在许多事情上，</w:t>
      </w:r>
      <w:r w:rsidR="00C0610D">
        <w:rPr>
          <w:rFonts w:hint="eastAsia"/>
        </w:rPr>
        <w:t>June Huh</w:t>
      </w:r>
      <w:r>
        <w:rPr>
          <w:rFonts w:hint="eastAsia"/>
        </w:rPr>
        <w:t>都有这样的说法。</w:t>
      </w:r>
    </w:p>
    <w:p w14:paraId="5462729D" w14:textId="05CAC084" w:rsidR="002768CE" w:rsidRDefault="002768CE" w:rsidP="002768CE">
      <w:pPr>
        <w:ind w:firstLine="480"/>
      </w:pPr>
      <w:r>
        <w:rPr>
          <w:rFonts w:hint="eastAsia"/>
        </w:rPr>
        <w:t>他每天午饭后会散步很久，然后返回办公室继续工作（除非他已经完成了他的三小时配额），然后回家。他会和家人度过剩余的晚上时间；他们会一起在</w:t>
      </w:r>
      <w:proofErr w:type="gramStart"/>
      <w:r>
        <w:rPr>
          <w:rFonts w:hint="eastAsia"/>
        </w:rPr>
        <w:t>一</w:t>
      </w:r>
      <w:proofErr w:type="gramEnd"/>
      <w:r>
        <w:rPr>
          <w:rFonts w:hint="eastAsia"/>
        </w:rPr>
        <w:t>张大床上睡觉，大约在晚上</w:t>
      </w:r>
      <w:r>
        <w:rPr>
          <w:rFonts w:hint="eastAsia"/>
        </w:rPr>
        <w:t>9</w:t>
      </w:r>
      <w:r>
        <w:rPr>
          <w:rFonts w:hint="eastAsia"/>
        </w:rPr>
        <w:t>点左右入睡。</w:t>
      </w:r>
    </w:p>
    <w:p w14:paraId="7DD6EAA4" w14:textId="3289BD94" w:rsidR="002768CE" w:rsidRDefault="002768CE" w:rsidP="002768CE">
      <w:pPr>
        <w:ind w:firstLine="480"/>
      </w:pPr>
      <w:r>
        <w:rPr>
          <w:rFonts w:hint="eastAsia"/>
        </w:rPr>
        <w:t>这种对例行公事的偏好——和对任何偏离例行公事的事情感到疲倦的倾向——有时会表现出极端的方式。例如，当他在密歇根州完成博士学位时，“我会几乎割掉所有其他的事情，”</w:t>
      </w:r>
      <w:r>
        <w:rPr>
          <w:rFonts w:hint="eastAsia"/>
        </w:rPr>
        <w:t xml:space="preserve"> Huh</w:t>
      </w:r>
      <w:r>
        <w:rPr>
          <w:rFonts w:hint="eastAsia"/>
        </w:rPr>
        <w:t>说。当他第一次搬到安娜堡时，他发现自己没有为严寒的冬天做好准备。他几乎没有财物，但他需要一床毯子。但当他查找如何到当地的购物中心时，他发现它的逻辑过于困难。“那已经超出了我能承受的范围，”他说。“我不想浪费精力去想从这里到那里的路怎么走。”相反，他走到附近的</w:t>
      </w:r>
      <w:r>
        <w:rPr>
          <w:rFonts w:hint="eastAsia"/>
        </w:rPr>
        <w:t>CVS</w:t>
      </w:r>
      <w:r>
        <w:rPr>
          <w:rFonts w:hint="eastAsia"/>
        </w:rPr>
        <w:t>药店，买了</w:t>
      </w:r>
      <w:r>
        <w:rPr>
          <w:rFonts w:hint="eastAsia"/>
        </w:rPr>
        <w:t>10</w:t>
      </w:r>
      <w:r>
        <w:rPr>
          <w:rFonts w:hint="eastAsia"/>
        </w:rPr>
        <w:t>块布和一个巨大的订书机，把布订在一起做成毯子。</w:t>
      </w:r>
    </w:p>
    <w:p w14:paraId="693AA55D" w14:textId="051AFA90" w:rsidR="00890EA6" w:rsidRDefault="00890EA6" w:rsidP="002768CE">
      <w:pPr>
        <w:ind w:firstLine="480"/>
      </w:pPr>
      <w:r>
        <w:rPr>
          <w:noProof/>
        </w:rPr>
        <w:drawing>
          <wp:inline distT="0" distB="0" distL="0" distR="0" wp14:anchorId="76AE99F8" wp14:editId="7DF7E26D">
            <wp:extent cx="4320000" cy="2747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747250"/>
                    </a:xfrm>
                    <a:prstGeom prst="rect">
                      <a:avLst/>
                    </a:prstGeom>
                    <a:noFill/>
                  </pic:spPr>
                </pic:pic>
              </a:graphicData>
            </a:graphic>
          </wp:inline>
        </w:drawing>
      </w:r>
    </w:p>
    <w:p w14:paraId="22488DA5" w14:textId="7B9F25BE" w:rsidR="002768CE" w:rsidRDefault="002768CE" w:rsidP="002768CE">
      <w:pPr>
        <w:ind w:firstLine="480"/>
      </w:pPr>
      <w:r>
        <w:rPr>
          <w:rFonts w:hint="eastAsia"/>
        </w:rPr>
        <w:lastRenderedPageBreak/>
        <w:t>他曾经几个月只吃冷冻比萨饼，因为他不想处理买菜和做饭的事情。他只想做数学。他形容那段时期的生活“近乎修道”。实际上，那时他一周只和指导老师穆斯塔塔说一次话。</w:t>
      </w:r>
    </w:p>
    <w:p w14:paraId="35EFF1A7" w14:textId="1E9B465C" w:rsidR="002768CE" w:rsidRDefault="00C0610D" w:rsidP="002768CE">
      <w:pPr>
        <w:ind w:firstLine="480"/>
      </w:pPr>
      <w:r>
        <w:rPr>
          <w:rFonts w:hint="eastAsia"/>
        </w:rPr>
        <w:t>Kim</w:t>
      </w:r>
      <w:r w:rsidR="002768CE">
        <w:rPr>
          <w:rFonts w:hint="eastAsia"/>
        </w:rPr>
        <w:t>回忆说，她曾经拜访过当时还在伊利诺伊州的</w:t>
      </w:r>
      <w:r>
        <w:rPr>
          <w:rFonts w:hint="eastAsia"/>
        </w:rPr>
        <w:t>June Huh</w:t>
      </w:r>
      <w:r w:rsidR="002768CE">
        <w:rPr>
          <w:rFonts w:hint="eastAsia"/>
        </w:rPr>
        <w:t>，之后，“我真的重新思考了我们的关系”，她说，“我应该嫁给他吗？因为他（不能）应对现实技能，生存技能。”</w:t>
      </w:r>
    </w:p>
    <w:p w14:paraId="45E7081F" w14:textId="6DF3AAC9" w:rsidR="00F46E95" w:rsidRDefault="00F46E95" w:rsidP="00F46E95">
      <w:pPr>
        <w:ind w:firstLine="480"/>
        <w:jc w:val="center"/>
      </w:pPr>
      <w:r>
        <w:rPr>
          <w:noProof/>
        </w:rPr>
        <w:drawing>
          <wp:inline distT="0" distB="0" distL="0" distR="0" wp14:anchorId="0C862D7A" wp14:editId="6BB9A114">
            <wp:extent cx="3600000" cy="55384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5538462"/>
                    </a:xfrm>
                    <a:prstGeom prst="rect">
                      <a:avLst/>
                    </a:prstGeom>
                    <a:noFill/>
                  </pic:spPr>
                </pic:pic>
              </a:graphicData>
            </a:graphic>
          </wp:inline>
        </w:drawing>
      </w:r>
    </w:p>
    <w:p w14:paraId="644E8794" w14:textId="47146AD7" w:rsidR="002768CE" w:rsidRDefault="002768CE" w:rsidP="002768CE">
      <w:pPr>
        <w:ind w:firstLine="480"/>
      </w:pPr>
      <w:r>
        <w:rPr>
          <w:rFonts w:hint="eastAsia"/>
        </w:rPr>
        <w:lastRenderedPageBreak/>
        <w:t>然而，</w:t>
      </w:r>
      <w:r>
        <w:rPr>
          <w:rFonts w:hint="eastAsia"/>
        </w:rPr>
        <w:t>2014</w:t>
      </w:r>
      <w:r>
        <w:rPr>
          <w:rFonts w:hint="eastAsia"/>
        </w:rPr>
        <w:t>年他们还是结婚了。他们搬到了普林斯顿，在高等研究院都开始工作了。这是</w:t>
      </w:r>
      <w:r w:rsidR="00C0610D">
        <w:rPr>
          <w:rFonts w:hint="eastAsia"/>
        </w:rPr>
        <w:t>Kim</w:t>
      </w:r>
      <w:r>
        <w:rPr>
          <w:rFonts w:hint="eastAsia"/>
        </w:rPr>
        <w:t>第一次在美国生活，她在某些用英语处理的事情上感到不适，她得依靠</w:t>
      </w:r>
      <w:r w:rsidR="00C0610D">
        <w:rPr>
          <w:rFonts w:hint="eastAsia"/>
        </w:rPr>
        <w:t>June Huh</w:t>
      </w:r>
      <w:r>
        <w:rPr>
          <w:rFonts w:hint="eastAsia"/>
        </w:rPr>
        <w:t>来处理。他说，“让我们说，她很失望。”</w:t>
      </w:r>
    </w:p>
    <w:p w14:paraId="2070DC81" w14:textId="75538A6D" w:rsidR="002768CE" w:rsidRDefault="002768CE" w:rsidP="002768CE">
      <w:pPr>
        <w:ind w:firstLine="480"/>
      </w:pPr>
      <w:r>
        <w:rPr>
          <w:rFonts w:hint="eastAsia"/>
        </w:rPr>
        <w:t>那一年晚些时候，</w:t>
      </w:r>
      <w:r w:rsidR="00C0610D">
        <w:rPr>
          <w:rFonts w:hint="eastAsia"/>
        </w:rPr>
        <w:t>Kim</w:t>
      </w:r>
      <w:r>
        <w:rPr>
          <w:rFonts w:hint="eastAsia"/>
        </w:rPr>
        <w:t>生下了他们的第一个儿子</w:t>
      </w:r>
      <w:r w:rsidR="00C0610D">
        <w:rPr>
          <w:rFonts w:hint="eastAsia"/>
        </w:rPr>
        <w:t>Dan</w:t>
      </w:r>
      <w:r>
        <w:rPr>
          <w:rFonts w:hint="eastAsia"/>
        </w:rPr>
        <w:t>。在分娩时，她看到</w:t>
      </w:r>
      <w:r w:rsidR="00C0610D">
        <w:rPr>
          <w:rFonts w:hint="eastAsia"/>
        </w:rPr>
        <w:t>June Huh</w:t>
      </w:r>
      <w:r>
        <w:rPr>
          <w:rFonts w:hint="eastAsia"/>
        </w:rPr>
        <w:t>在做数学。</w:t>
      </w:r>
    </w:p>
    <w:p w14:paraId="2AB56893" w14:textId="20F26D03" w:rsidR="002768CE" w:rsidRDefault="002768CE" w:rsidP="002768CE">
      <w:pPr>
        <w:ind w:firstLine="480"/>
      </w:pPr>
      <w:r>
        <w:rPr>
          <w:rFonts w:hint="eastAsia"/>
        </w:rPr>
        <w:t>“我妻子比我平衡得多，”他说，“生活有很多方面，数学只是其中非常非常非常微小的一部分。”</w:t>
      </w:r>
    </w:p>
    <w:p w14:paraId="2FC67F12" w14:textId="0F4CD7D8" w:rsidR="002768CE" w:rsidRDefault="002768CE" w:rsidP="002768CE">
      <w:pPr>
        <w:ind w:firstLine="480"/>
      </w:pPr>
      <w:r>
        <w:rPr>
          <w:rFonts w:hint="eastAsia"/>
        </w:rPr>
        <w:t>“我是个真正的工作者，”</w:t>
      </w:r>
      <w:r w:rsidR="00C0610D">
        <w:rPr>
          <w:rFonts w:hint="eastAsia"/>
        </w:rPr>
        <w:t>Kim</w:t>
      </w:r>
      <w:r>
        <w:rPr>
          <w:rFonts w:hint="eastAsia"/>
        </w:rPr>
        <w:t>说，“他是个思想家。”</w:t>
      </w:r>
    </w:p>
    <w:p w14:paraId="0D039AFA" w14:textId="1D439706" w:rsidR="002768CE" w:rsidRDefault="002768CE" w:rsidP="002768CE">
      <w:pPr>
        <w:ind w:firstLine="480"/>
      </w:pPr>
      <w:r>
        <w:rPr>
          <w:rFonts w:hint="eastAsia"/>
        </w:rPr>
        <w:t>但是，她补充说，</w:t>
      </w:r>
      <w:r w:rsidR="00C0610D">
        <w:rPr>
          <w:rFonts w:hint="eastAsia"/>
        </w:rPr>
        <w:t>June Huh</w:t>
      </w:r>
      <w:r>
        <w:rPr>
          <w:rFonts w:hint="eastAsia"/>
        </w:rPr>
        <w:t>从那时起已经大大改善了。在他们养育</w:t>
      </w:r>
      <w:r w:rsidR="00C0610D">
        <w:rPr>
          <w:rFonts w:hint="eastAsia"/>
        </w:rPr>
        <w:t>Dan</w:t>
      </w:r>
      <w:r>
        <w:rPr>
          <w:rFonts w:hint="eastAsia"/>
        </w:rPr>
        <w:t>的过程中，“我学会了过更平衡的生活，”</w:t>
      </w:r>
      <w:r w:rsidR="00C0610D">
        <w:rPr>
          <w:rFonts w:hint="eastAsia"/>
        </w:rPr>
        <w:t>June Huh</w:t>
      </w:r>
      <w:r>
        <w:rPr>
          <w:rFonts w:hint="eastAsia"/>
        </w:rPr>
        <w:t>说，“那是一个转变时期。”他花了很多时间和</w:t>
      </w:r>
      <w:r w:rsidR="00C0610D">
        <w:rPr>
          <w:rFonts w:hint="eastAsia"/>
        </w:rPr>
        <w:t>Dan</w:t>
      </w:r>
      <w:r>
        <w:rPr>
          <w:rFonts w:hint="eastAsia"/>
        </w:rPr>
        <w:t>在一起——和他一起画画、解决复杂数学作业，并带他去书店和其他当地景点。他甚至会处理</w:t>
      </w:r>
      <w:r w:rsidR="00C0610D">
        <w:rPr>
          <w:rFonts w:hint="eastAsia"/>
        </w:rPr>
        <w:t>Kim</w:t>
      </w:r>
      <w:r>
        <w:rPr>
          <w:rFonts w:hint="eastAsia"/>
        </w:rPr>
        <w:t>要求他做的后勤任务，虽然心有不甘。“我还是不喜欢，”他说，“但是，我们不能只靠订书机订毯子。”</w:t>
      </w:r>
    </w:p>
    <w:p w14:paraId="3427ABE3" w14:textId="450570D6" w:rsidR="002768CE" w:rsidRDefault="002768CE" w:rsidP="002768CE">
      <w:pPr>
        <w:ind w:firstLine="480"/>
      </w:pPr>
      <w:r>
        <w:rPr>
          <w:rFonts w:hint="eastAsia"/>
        </w:rPr>
        <w:t>现在，他甚至能够离开数学。他的头脑在闲暇时不再回到解决问题上，他能够在需要时休息一下。</w:t>
      </w:r>
    </w:p>
    <w:p w14:paraId="55D0B7D6" w14:textId="01C313F4" w:rsidR="002768CE" w:rsidRDefault="002768CE" w:rsidP="002768CE">
      <w:pPr>
        <w:ind w:firstLine="480"/>
      </w:pPr>
      <w:r>
        <w:rPr>
          <w:rFonts w:hint="eastAsia"/>
        </w:rPr>
        <w:t>“他是一个完全不同的人了，”</w:t>
      </w:r>
      <w:r w:rsidR="00C0610D">
        <w:rPr>
          <w:rFonts w:hint="eastAsia"/>
        </w:rPr>
        <w:t>Kim</w:t>
      </w:r>
      <w:r>
        <w:rPr>
          <w:rFonts w:hint="eastAsia"/>
        </w:rPr>
        <w:t>说。</w:t>
      </w:r>
    </w:p>
    <w:p w14:paraId="52403EE0" w14:textId="0F2B3B1B" w:rsidR="00C0610D" w:rsidRDefault="00F46E95" w:rsidP="00C0610D">
      <w:pPr>
        <w:pStyle w:val="Note"/>
      </w:pPr>
      <w:r>
        <w:rPr>
          <w:rFonts w:hint="eastAsia"/>
        </w:rPr>
        <w:t>头重脚轻（</w:t>
      </w:r>
      <w:r>
        <w:rPr>
          <w:rFonts w:hint="eastAsia"/>
        </w:rPr>
        <w:t>Heavy</w:t>
      </w:r>
      <w:r>
        <w:t xml:space="preserve"> on Top</w:t>
      </w:r>
      <w:r>
        <w:rPr>
          <w:rFonts w:hint="eastAsia"/>
        </w:rPr>
        <w:t>）</w:t>
      </w:r>
    </w:p>
    <w:p w14:paraId="21E569D9" w14:textId="3EE434C4" w:rsidR="00C0610D" w:rsidRDefault="00C0610D" w:rsidP="00CB1846">
      <w:pPr>
        <w:ind w:firstLine="480"/>
      </w:pPr>
      <w:r>
        <w:rPr>
          <w:rFonts w:hint="eastAsia"/>
        </w:rPr>
        <w:t>不过，有些事情没有改变。</w:t>
      </w:r>
      <w:r w:rsidR="00CB1846">
        <w:rPr>
          <w:rFonts w:hint="eastAsia"/>
        </w:rPr>
        <w:t>Huh</w:t>
      </w:r>
      <w:r>
        <w:rPr>
          <w:rFonts w:hint="eastAsia"/>
        </w:rPr>
        <w:t>仍然只能集中精力工作几个小时。</w:t>
      </w:r>
      <w:r>
        <w:rPr>
          <w:rFonts w:hint="eastAsia"/>
        </w:rPr>
        <w:t>Kim</w:t>
      </w:r>
      <w:r>
        <w:rPr>
          <w:rFonts w:hint="eastAsia"/>
        </w:rPr>
        <w:t>说：“别人工作一个小时就休息五分钟，他却是工作一个小时，然后做其他事情，只集中注意力五分钟或十分钟。”</w:t>
      </w:r>
    </w:p>
    <w:p w14:paraId="0329F4FF" w14:textId="50AFC8B1" w:rsidR="00C0610D" w:rsidRDefault="00C0610D" w:rsidP="00C0610D">
      <w:pPr>
        <w:ind w:firstLine="480"/>
      </w:pPr>
      <w:r>
        <w:rPr>
          <w:rFonts w:hint="eastAsia"/>
        </w:rPr>
        <w:t>他对美的追求也没有改变。</w:t>
      </w:r>
      <w:proofErr w:type="gramStart"/>
      <w:r>
        <w:rPr>
          <w:rFonts w:hint="eastAsia"/>
        </w:rPr>
        <w:t>经常他</w:t>
      </w:r>
      <w:proofErr w:type="gramEnd"/>
      <w:r>
        <w:rPr>
          <w:rFonts w:hint="eastAsia"/>
        </w:rPr>
        <w:t>会回到对数凹性或类似概念的问题上，以发掘那种美。</w:t>
      </w:r>
    </w:p>
    <w:p w14:paraId="0C60C036" w14:textId="69A4D5B8" w:rsidR="00C0610D" w:rsidRDefault="00C0610D" w:rsidP="00C0610D">
      <w:pPr>
        <w:ind w:firstLine="480"/>
      </w:pPr>
      <w:r>
        <w:rPr>
          <w:rFonts w:hint="eastAsia"/>
        </w:rPr>
        <w:lastRenderedPageBreak/>
        <w:t>例如，他、</w:t>
      </w:r>
      <w:r w:rsidR="00992183">
        <w:rPr>
          <w:rFonts w:hint="eastAsia"/>
        </w:rPr>
        <w:t>Wang</w:t>
      </w:r>
      <w:r>
        <w:rPr>
          <w:rFonts w:hint="eastAsia"/>
        </w:rPr>
        <w:t>以及其他合作者最近证明了一个关于点、直线和平面配置的基本问题，称为道林</w:t>
      </w:r>
      <w:r>
        <w:rPr>
          <w:rFonts w:hint="eastAsia"/>
        </w:rPr>
        <w:t>-</w:t>
      </w:r>
      <w:r>
        <w:rPr>
          <w:rFonts w:hint="eastAsia"/>
        </w:rPr>
        <w:t>威尔逊“</w:t>
      </w:r>
      <w:r w:rsidR="00F46E95">
        <w:t>Top-Heavy</w:t>
      </w:r>
      <w:r>
        <w:rPr>
          <w:rFonts w:hint="eastAsia"/>
        </w:rPr>
        <w:t>”猜想。考虑平面上的有限点集，其中每对点之间都连接有一条线。数学家保罗·埃尔德什和尼古拉斯·戈弗特·德布鲁因曾经证明，线的数量必须大于或等于点的数量（除非</w:t>
      </w:r>
      <w:proofErr w:type="gramStart"/>
      <w:r>
        <w:rPr>
          <w:rFonts w:hint="eastAsia"/>
        </w:rPr>
        <w:t>所有点都</w:t>
      </w:r>
      <w:proofErr w:type="gramEnd"/>
      <w:r>
        <w:rPr>
          <w:rFonts w:hint="eastAsia"/>
        </w:rPr>
        <w:t>在一条线上）。例如，考虑四个位于正方形角上的点。线描绘出正方形，并连接相对的两个角，总共有六条线。</w:t>
      </w:r>
    </w:p>
    <w:p w14:paraId="0F33FB9E" w14:textId="3B279AEA" w:rsidR="00F46E95" w:rsidRDefault="00F46E95" w:rsidP="00F46E95">
      <w:pPr>
        <w:ind w:firstLineChars="0" w:firstLine="0"/>
      </w:pPr>
      <w:r>
        <w:rPr>
          <w:noProof/>
        </w:rPr>
        <w:drawing>
          <wp:inline distT="0" distB="0" distL="0" distR="0" wp14:anchorId="73C9EA46" wp14:editId="0F007FEE">
            <wp:extent cx="5220000" cy="3366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000" cy="3366000"/>
                    </a:xfrm>
                    <a:prstGeom prst="rect">
                      <a:avLst/>
                    </a:prstGeom>
                    <a:noFill/>
                  </pic:spPr>
                </pic:pic>
              </a:graphicData>
            </a:graphic>
          </wp:inline>
        </w:drawing>
      </w:r>
    </w:p>
    <w:p w14:paraId="31FA5FD1" w14:textId="4526BAE5" w:rsidR="00A3748F" w:rsidRDefault="00C0610D" w:rsidP="00C0610D">
      <w:pPr>
        <w:ind w:firstLine="480"/>
      </w:pPr>
      <w:r>
        <w:rPr>
          <w:rFonts w:hint="eastAsia"/>
        </w:rPr>
        <w:t>这个“</w:t>
      </w:r>
      <w:r w:rsidR="00F46E95" w:rsidRPr="00F46E95">
        <w:t>Top-Heavy</w:t>
      </w:r>
      <w:r>
        <w:rPr>
          <w:rFonts w:hint="eastAsia"/>
        </w:rPr>
        <w:t>”猜想推广了这个想法。与其在平面上，你在某个高维空间中给出了一组点。考虑连接点对的所有线，由三个点组成的平面，由四个点构成的三维子空间，以此类推。现在考虑从这些数字构建的序列：点的数量、线的数量、平面的数量。比较该序列中对称位置的数字（第一个和最后一个数字、第二个和倒数第二个数字，以此类推）。相应于高维空间的数字将至少与另一个数字相等，即该序列是“</w:t>
      </w:r>
      <w:r w:rsidR="00F46E95" w:rsidRPr="00F46E95">
        <w:t>Top-Heavy</w:t>
      </w:r>
      <w:r>
        <w:rPr>
          <w:rFonts w:hint="eastAsia"/>
        </w:rPr>
        <w:t>”的（该序列据推测也是对数</w:t>
      </w:r>
      <w:proofErr w:type="gramStart"/>
      <w:r>
        <w:rPr>
          <w:rFonts w:hint="eastAsia"/>
        </w:rPr>
        <w:t>凹</w:t>
      </w:r>
      <w:proofErr w:type="gramEnd"/>
      <w:r>
        <w:rPr>
          <w:rFonts w:hint="eastAsia"/>
        </w:rPr>
        <w:t>的，但尚未证明；迄今为止，</w:t>
      </w:r>
      <w:r w:rsidR="00CB1846">
        <w:rPr>
          <w:rFonts w:hint="eastAsia"/>
        </w:rPr>
        <w:t>H</w:t>
      </w:r>
      <w:r w:rsidR="00CB1846">
        <w:t>uh</w:t>
      </w:r>
      <w:r>
        <w:rPr>
          <w:rFonts w:hint="eastAsia"/>
        </w:rPr>
        <w:t>和</w:t>
      </w:r>
      <w:r w:rsidR="00CB1846">
        <w:rPr>
          <w:rFonts w:hint="eastAsia"/>
        </w:rPr>
        <w:t>W</w:t>
      </w:r>
      <w:r w:rsidR="00CB1846">
        <w:t>ang</w:t>
      </w:r>
      <w:r>
        <w:rPr>
          <w:rFonts w:hint="eastAsia"/>
        </w:rPr>
        <w:t>已经证明了序列的前半部分是单峰的）。</w:t>
      </w:r>
    </w:p>
    <w:p w14:paraId="0F8BAED4" w14:textId="2771D417" w:rsidR="00C0610D" w:rsidRDefault="00C0610D" w:rsidP="00C0610D">
      <w:pPr>
        <w:ind w:firstLine="480"/>
      </w:pPr>
      <w:r>
        <w:rPr>
          <w:rFonts w:hint="eastAsia"/>
        </w:rPr>
        <w:lastRenderedPageBreak/>
        <w:t>Huh</w:t>
      </w:r>
      <w:r>
        <w:rPr>
          <w:rFonts w:hint="eastAsia"/>
        </w:rPr>
        <w:t>和</w:t>
      </w:r>
      <w:r>
        <w:rPr>
          <w:rFonts w:hint="eastAsia"/>
        </w:rPr>
        <w:t>Wang</w:t>
      </w:r>
      <w:r>
        <w:rPr>
          <w:rFonts w:hint="eastAsia"/>
        </w:rPr>
        <w:t>借鉴了</w:t>
      </w:r>
      <w:r>
        <w:rPr>
          <w:rFonts w:hint="eastAsia"/>
        </w:rPr>
        <w:t>Huh</w:t>
      </w:r>
      <w:r>
        <w:rPr>
          <w:rFonts w:hint="eastAsia"/>
        </w:rPr>
        <w:t>关于</w:t>
      </w:r>
      <w:r>
        <w:rPr>
          <w:rFonts w:hint="eastAsia"/>
        </w:rPr>
        <w:t>Rota</w:t>
      </w:r>
      <w:r>
        <w:rPr>
          <w:rFonts w:hint="eastAsia"/>
        </w:rPr>
        <w:t>猜想的工作思路，但在此过程中，他们不得不进一步推进他的研究计划。他们再次使用了拟阵、代数簇和上同调环等概念。但是这一次，他们必须寻找涉及奇点的代数簇，即在缩放时看起来与其他点不同的空间位置。这使得构建正确的空间并证明其上同调环的某些性质变得更加复杂——甚至更难解决那些需要直接从拟阵构造这些环的情况，而没有代数簇来指导他们。</w:t>
      </w:r>
    </w:p>
    <w:p w14:paraId="39643304" w14:textId="6E5B9EA6" w:rsidR="00C0610D" w:rsidRDefault="00C0610D" w:rsidP="00C0610D">
      <w:pPr>
        <w:ind w:firstLine="480"/>
      </w:pPr>
      <w:r>
        <w:rPr>
          <w:rFonts w:hint="eastAsia"/>
        </w:rPr>
        <w:t>在他们解决这个问题的五年时间里，</w:t>
      </w:r>
      <w:r>
        <w:rPr>
          <w:rFonts w:hint="eastAsia"/>
        </w:rPr>
        <w:t>Huh</w:t>
      </w:r>
      <w:r>
        <w:rPr>
          <w:rFonts w:hint="eastAsia"/>
        </w:rPr>
        <w:t>还开始探索一种完全摆脱几何的方法。他的工作大部分时间都涉及建立问题所需的确切上同调。此外，一旦找到了这个上同调，数学家们仍然需要证明它满足某些性质，这可能需要数年的时间。</w:t>
      </w:r>
    </w:p>
    <w:p w14:paraId="4BE229A9" w14:textId="187F56F5" w:rsidR="000831FF" w:rsidRDefault="000831FF" w:rsidP="00C0610D">
      <w:pPr>
        <w:ind w:firstLine="480"/>
      </w:pPr>
      <w:r>
        <w:rPr>
          <w:noProof/>
        </w:rPr>
        <w:drawing>
          <wp:inline distT="0" distB="0" distL="0" distR="0" wp14:anchorId="45AA62C8" wp14:editId="39DCED24">
            <wp:extent cx="4320000" cy="24429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2442960"/>
                    </a:xfrm>
                    <a:prstGeom prst="rect">
                      <a:avLst/>
                    </a:prstGeom>
                    <a:noFill/>
                  </pic:spPr>
                </pic:pic>
              </a:graphicData>
            </a:graphic>
          </wp:inline>
        </w:drawing>
      </w:r>
    </w:p>
    <w:p w14:paraId="7BC30FBD" w14:textId="54F3AB59" w:rsidR="00A3748F" w:rsidRDefault="00C0610D" w:rsidP="00C0610D">
      <w:pPr>
        <w:ind w:firstLine="480"/>
      </w:pPr>
      <w:r>
        <w:rPr>
          <w:rFonts w:hint="eastAsia"/>
        </w:rPr>
        <w:t>他开发的新理论（与数学家</w:t>
      </w:r>
      <w:proofErr w:type="spellStart"/>
      <w:r>
        <w:rPr>
          <w:rFonts w:hint="eastAsia"/>
        </w:rPr>
        <w:t>Petter</w:t>
      </w:r>
      <w:proofErr w:type="spellEnd"/>
      <w:r>
        <w:rPr>
          <w:rFonts w:hint="eastAsia"/>
        </w:rPr>
        <w:t xml:space="preserve"> </w:t>
      </w:r>
      <w:proofErr w:type="spellStart"/>
      <w:r>
        <w:rPr>
          <w:rFonts w:hint="eastAsia"/>
        </w:rPr>
        <w:t>Bränd</w:t>
      </w:r>
      <w:proofErr w:type="spellEnd"/>
      <w:r>
        <w:rPr>
          <w:rFonts w:hint="eastAsia"/>
        </w:rPr>
        <w:t>é</w:t>
      </w:r>
      <w:r>
        <w:rPr>
          <w:rFonts w:hint="eastAsia"/>
        </w:rPr>
        <w:t>n</w:t>
      </w:r>
      <w:r>
        <w:rPr>
          <w:rFonts w:hint="eastAsia"/>
        </w:rPr>
        <w:t>一起）能够完全绕过这些方法。它使他们能够解决称为“强</w:t>
      </w:r>
      <w:r>
        <w:rPr>
          <w:rFonts w:hint="eastAsia"/>
        </w:rPr>
        <w:t>Mason</w:t>
      </w:r>
      <w:r>
        <w:rPr>
          <w:rFonts w:hint="eastAsia"/>
        </w:rPr>
        <w:t>猜想”的问题（该问题涉及拟阵中独立集的数量），其他数学家已经使用它以更简单的方式重新证明了</w:t>
      </w:r>
      <w:r>
        <w:rPr>
          <w:rFonts w:hint="eastAsia"/>
        </w:rPr>
        <w:t>Rota</w:t>
      </w:r>
      <w:r>
        <w:rPr>
          <w:rFonts w:hint="eastAsia"/>
        </w:rPr>
        <w:t>猜想。但更重要的是，它打开了找到全新问题的大门，提示这些对数凹性陈述为什么正确的深层次解释，并以令人着迷的方式与理论计算机科学中的问题相交，这些问题现在才刚刚开始被探索。</w:t>
      </w:r>
    </w:p>
    <w:p w14:paraId="23014775" w14:textId="0C788034" w:rsidR="00C0610D" w:rsidRDefault="00C0610D" w:rsidP="00C0610D">
      <w:pPr>
        <w:pStyle w:val="Note"/>
      </w:pPr>
      <w:r w:rsidRPr="00C0610D">
        <w:rPr>
          <w:rFonts w:hint="eastAsia"/>
        </w:rPr>
        <w:lastRenderedPageBreak/>
        <w:t>连接的咔嗒声</w:t>
      </w:r>
    </w:p>
    <w:p w14:paraId="735BDF82" w14:textId="483CE2ED" w:rsidR="00C0610D" w:rsidRDefault="00C0610D" w:rsidP="00C0610D">
      <w:pPr>
        <w:ind w:firstLine="480"/>
      </w:pPr>
      <w:r>
        <w:rPr>
          <w:rFonts w:hint="eastAsia"/>
        </w:rPr>
        <w:t>对于</w:t>
      </w:r>
      <w:r>
        <w:rPr>
          <w:rFonts w:hint="eastAsia"/>
        </w:rPr>
        <w:t>Huh</w:t>
      </w:r>
      <w:r>
        <w:rPr>
          <w:rFonts w:hint="eastAsia"/>
        </w:rPr>
        <w:t>来说，当他在工作时，几乎有一种下意识的状态在进行。事实上，他通常无法追溯他的想法是</w:t>
      </w:r>
      <w:proofErr w:type="gramStart"/>
      <w:r>
        <w:rPr>
          <w:rFonts w:hint="eastAsia"/>
        </w:rPr>
        <w:t>如何或</w:t>
      </w:r>
      <w:proofErr w:type="gramEnd"/>
      <w:r>
        <w:rPr>
          <w:rFonts w:hint="eastAsia"/>
        </w:rPr>
        <w:t>何时出现的。他没有突然的灵感。相反，他说：“在某个时刻，你只是意识到，哦，我知道了。”也许上周他还不理解某件事，但现在，在没有任何额外输入的情况下，这些碎片已经无意识地拼接在一起。他将其比作当你做梦时，你的思想可以让你感到意想不到的联系。“人类思维能力真是令人惊叹，”他说。“承认我们不知道发生了什么事，这很好。”</w:t>
      </w:r>
    </w:p>
    <w:p w14:paraId="0D9E0E68" w14:textId="62DA7B62" w:rsidR="00C0610D" w:rsidRDefault="00C0610D" w:rsidP="00C0610D">
      <w:pPr>
        <w:ind w:firstLine="480"/>
      </w:pPr>
      <w:r>
        <w:rPr>
          <w:rFonts w:hint="eastAsia"/>
        </w:rPr>
        <w:t>也许这也表明了他内心中的艺术家。他希望继续揭示数学不同领域之间的意想不到的联系。</w:t>
      </w:r>
    </w:p>
    <w:p w14:paraId="7BECC9C6" w14:textId="72BC3DE8" w:rsidR="00C0610D" w:rsidRDefault="00C0610D" w:rsidP="00C0610D">
      <w:pPr>
        <w:ind w:firstLine="480"/>
      </w:pPr>
      <w:r>
        <w:rPr>
          <w:rFonts w:hint="eastAsia"/>
        </w:rPr>
        <w:t>“他只是按照他最初的计划愿景，作为一个研究生就有了的计划视线在前进，”</w:t>
      </w:r>
      <w:r>
        <w:rPr>
          <w:rFonts w:hint="eastAsia"/>
        </w:rPr>
        <w:t>Baker</w:t>
      </w:r>
      <w:r>
        <w:rPr>
          <w:rFonts w:hint="eastAsia"/>
        </w:rPr>
        <w:t>说。“看看极限在哪里，将非常有趣。”</w:t>
      </w:r>
    </w:p>
    <w:p w14:paraId="614FAF35" w14:textId="3A9FEF48" w:rsidR="00C0610D" w:rsidRDefault="00C0610D" w:rsidP="00C0610D">
      <w:pPr>
        <w:ind w:firstLine="480"/>
      </w:pPr>
      <w:r>
        <w:rPr>
          <w:rFonts w:hint="eastAsia"/>
        </w:rPr>
        <w:t>到目前为止，</w:t>
      </w:r>
      <w:r>
        <w:rPr>
          <w:rFonts w:hint="eastAsia"/>
        </w:rPr>
        <w:t>Huh</w:t>
      </w:r>
      <w:r>
        <w:rPr>
          <w:rFonts w:hint="eastAsia"/>
        </w:rPr>
        <w:t>还没有遇到极限。数学家们相信他将继续创造美丽的事物。</w:t>
      </w:r>
    </w:p>
    <w:p w14:paraId="24773443" w14:textId="49016104" w:rsidR="00C0610D" w:rsidRDefault="00C0610D" w:rsidP="00C0610D">
      <w:pPr>
        <w:ind w:firstLine="480"/>
      </w:pPr>
      <w:r>
        <w:rPr>
          <w:rFonts w:hint="eastAsia"/>
        </w:rPr>
        <w:t>当被问及是否会回到自己先前的艺术家身份，重新尝试写诗时，他耸了耸肩。“也许。但我不知道，”他说。“我对其他事情非常感兴趣。”</w:t>
      </w:r>
    </w:p>
    <w:sectPr w:rsidR="00C0610D" w:rsidSect="00451566">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7B7F8" w14:textId="77777777" w:rsidR="00634BD1" w:rsidRDefault="00634BD1" w:rsidP="00293244">
      <w:pPr>
        <w:ind w:firstLine="480"/>
      </w:pPr>
      <w:r>
        <w:separator/>
      </w:r>
    </w:p>
  </w:endnote>
  <w:endnote w:type="continuationSeparator" w:id="0">
    <w:p w14:paraId="5FC36641" w14:textId="77777777" w:rsidR="00634BD1" w:rsidRDefault="00634BD1" w:rsidP="0029324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w:panose1 w:val="02020400000000000000"/>
    <w:charset w:val="86"/>
    <w:family w:val="roman"/>
    <w:notTrueType/>
    <w:pitch w:val="variable"/>
    <w:sig w:usb0="30000287" w:usb1="2BDF3C10" w:usb2="00000016" w:usb3="00000000" w:csb0="002E0107" w:csb1="00000000"/>
  </w:font>
  <w:font w:name="思源黑体 CN Heavy">
    <w:panose1 w:val="020B0A00000000000000"/>
    <w:charset w:val="86"/>
    <w:family w:val="swiss"/>
    <w:notTrueType/>
    <w:pitch w:val="variable"/>
    <w:sig w:usb0="20000287" w:usb1="2ADF3C10" w:usb2="00000016" w:usb3="00000000" w:csb0="00060107"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C5512" w14:textId="77777777" w:rsidR="00E9495C" w:rsidRDefault="00E9495C">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DC9B2" w14:textId="77777777" w:rsidR="00E9495C" w:rsidRDefault="00E9495C">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C69BF" w14:textId="77777777" w:rsidR="00E9495C" w:rsidRDefault="00E9495C">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37B93" w14:textId="77777777" w:rsidR="00634BD1" w:rsidRDefault="00634BD1" w:rsidP="00293244">
      <w:pPr>
        <w:ind w:firstLine="480"/>
      </w:pPr>
      <w:r>
        <w:separator/>
      </w:r>
    </w:p>
  </w:footnote>
  <w:footnote w:type="continuationSeparator" w:id="0">
    <w:p w14:paraId="23A08516" w14:textId="77777777" w:rsidR="00634BD1" w:rsidRDefault="00634BD1" w:rsidP="00293244">
      <w:pPr>
        <w:ind w:firstLine="480"/>
      </w:pPr>
      <w:r>
        <w:continuationSeparator/>
      </w:r>
    </w:p>
  </w:footnote>
  <w:footnote w:id="1">
    <w:p w14:paraId="3A8984F6" w14:textId="30636B9C" w:rsidR="00772B62" w:rsidRDefault="00772B62">
      <w:pPr>
        <w:pStyle w:val="af5"/>
        <w:ind w:firstLine="360"/>
      </w:pPr>
      <w:r>
        <w:rPr>
          <w:rStyle w:val="af7"/>
        </w:rPr>
        <w:footnoteRef/>
      </w:r>
      <w:r>
        <w:t xml:space="preserve"> </w:t>
      </w:r>
      <w:proofErr w:type="gramStart"/>
      <w:r>
        <w:rPr>
          <w:rFonts w:hint="eastAsia"/>
        </w:rPr>
        <w:t>翻译自</w:t>
      </w:r>
      <w:proofErr w:type="gramEnd"/>
      <w:r>
        <w:rPr>
          <w:rFonts w:hint="eastAsia"/>
        </w:rPr>
        <w:t>Quantum</w:t>
      </w:r>
      <w:r>
        <w:t xml:space="preserve"> </w:t>
      </w:r>
      <w:r>
        <w:rPr>
          <w:rFonts w:hint="eastAsia"/>
        </w:rPr>
        <w:t>Magazine.</w:t>
      </w:r>
      <w:r>
        <w:t xml:space="preserve"> </w:t>
      </w:r>
      <w:r w:rsidR="00FD2D92">
        <w:rPr>
          <w:rFonts w:hint="eastAsia"/>
        </w:rPr>
        <w:t>原</w:t>
      </w:r>
      <w:r>
        <w:rPr>
          <w:rFonts w:hint="eastAsia"/>
        </w:rPr>
        <w:t>标题</w:t>
      </w:r>
      <w:r w:rsidRPr="00772B62">
        <w:t>He Dropped Out to Become a Poet. Now He’s Won a Fields Medal.</w:t>
      </w:r>
    </w:p>
    <w:p w14:paraId="31356E7A" w14:textId="56E5D47A" w:rsidR="00772B62" w:rsidRDefault="00772B62">
      <w:pPr>
        <w:pStyle w:val="af5"/>
        <w:ind w:firstLine="360"/>
      </w:pPr>
      <w:r>
        <w:rPr>
          <w:rFonts w:hint="eastAsia"/>
        </w:rPr>
        <w:t>网址：</w:t>
      </w:r>
      <w:r>
        <w:rPr>
          <w:rFonts w:hint="eastAsia"/>
        </w:rPr>
        <w:t xml:space="preserve"> </w:t>
      </w:r>
      <w:r w:rsidRPr="00772B62">
        <w:t>https://www.quantamagazine.org/june-huh-high-school-dropout-wins-the-fields-medal-20220705/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D12D1" w14:textId="77777777" w:rsidR="00E9495C" w:rsidRDefault="00E9495C">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729DB" w14:textId="77777777" w:rsidR="00C926C7" w:rsidRDefault="00C926C7" w:rsidP="00927314">
    <w:pPr>
      <w:pStyle w:val="a7"/>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31EDE" w14:textId="77777777" w:rsidR="00E9495C" w:rsidRDefault="00E9495C">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58BE"/>
    <w:multiLevelType w:val="multilevel"/>
    <w:tmpl w:val="6B5E71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70E4432"/>
    <w:multiLevelType w:val="multilevel"/>
    <w:tmpl w:val="05CCC224"/>
    <w:lvl w:ilvl="0">
      <w:start w:val="1"/>
      <w:numFmt w:val="decimal"/>
      <w:lvlText w:val="%1."/>
      <w:lvlJc w:val="left"/>
      <w:pPr>
        <w:tabs>
          <w:tab w:val="num" w:pos="720"/>
        </w:tabs>
        <w:ind w:left="720" w:hanging="720"/>
      </w:pPr>
    </w:lvl>
    <w:lvl w:ilvl="1">
      <w:start w:val="1"/>
      <w:numFmt w:val="decimal"/>
      <w:pStyle w:val="2"/>
      <w:lvlText w:val="%2."/>
      <w:lvlJc w:val="left"/>
      <w:pPr>
        <w:tabs>
          <w:tab w:val="num" w:pos="1003"/>
        </w:tabs>
        <w:ind w:left="1003"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E2732A4"/>
    <w:multiLevelType w:val="hybridMultilevel"/>
    <w:tmpl w:val="2B943C6E"/>
    <w:lvl w:ilvl="0" w:tplc="99B65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82775B"/>
    <w:multiLevelType w:val="multilevel"/>
    <w:tmpl w:val="C9D80DE2"/>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F57001"/>
    <w:multiLevelType w:val="hybridMultilevel"/>
    <w:tmpl w:val="BF0E2E1A"/>
    <w:lvl w:ilvl="0" w:tplc="E002655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F710AD2"/>
    <w:multiLevelType w:val="multilevel"/>
    <w:tmpl w:val="1CE03E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EDA1F92"/>
    <w:multiLevelType w:val="hybridMultilevel"/>
    <w:tmpl w:val="0A3CE1D8"/>
    <w:lvl w:ilvl="0" w:tplc="1C4629F6">
      <w:start w:val="1"/>
      <w:numFmt w:val="japaneseCounting"/>
      <w:lvlText w:val="第%1部"/>
      <w:lvlJc w:val="left"/>
      <w:pPr>
        <w:ind w:left="2940" w:hanging="29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60F20AD"/>
    <w:multiLevelType w:val="hybridMultilevel"/>
    <w:tmpl w:val="68D8956E"/>
    <w:lvl w:ilvl="0" w:tplc="54BC45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1AD4203"/>
    <w:multiLevelType w:val="hybridMultilevel"/>
    <w:tmpl w:val="43D817D2"/>
    <w:lvl w:ilvl="0" w:tplc="E6BA1E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03710629">
    <w:abstractNumId w:val="3"/>
  </w:num>
  <w:num w:numId="2" w16cid:durableId="1653674220">
    <w:abstractNumId w:val="3"/>
  </w:num>
  <w:num w:numId="3" w16cid:durableId="856774621">
    <w:abstractNumId w:val="3"/>
  </w:num>
  <w:num w:numId="4" w16cid:durableId="928274487">
    <w:abstractNumId w:val="0"/>
  </w:num>
  <w:num w:numId="5" w16cid:durableId="721440978">
    <w:abstractNumId w:val="3"/>
  </w:num>
  <w:num w:numId="6" w16cid:durableId="437334903">
    <w:abstractNumId w:val="5"/>
  </w:num>
  <w:num w:numId="7" w16cid:durableId="1504248494">
    <w:abstractNumId w:val="3"/>
  </w:num>
  <w:num w:numId="8" w16cid:durableId="1119448775">
    <w:abstractNumId w:val="1"/>
  </w:num>
  <w:num w:numId="9" w16cid:durableId="667905607">
    <w:abstractNumId w:val="4"/>
  </w:num>
  <w:num w:numId="10" w16cid:durableId="1292904466">
    <w:abstractNumId w:val="8"/>
  </w:num>
  <w:num w:numId="11" w16cid:durableId="793405797">
    <w:abstractNumId w:val="6"/>
  </w:num>
  <w:num w:numId="12" w16cid:durableId="873539533">
    <w:abstractNumId w:val="7"/>
  </w:num>
  <w:num w:numId="13" w16cid:durableId="1568495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3748F"/>
    <w:rsid w:val="00001F14"/>
    <w:rsid w:val="00012D9E"/>
    <w:rsid w:val="00014BAD"/>
    <w:rsid w:val="00015F3D"/>
    <w:rsid w:val="00016C67"/>
    <w:rsid w:val="000205C5"/>
    <w:rsid w:val="000224F9"/>
    <w:rsid w:val="00030432"/>
    <w:rsid w:val="00032B5A"/>
    <w:rsid w:val="000444C6"/>
    <w:rsid w:val="00046A63"/>
    <w:rsid w:val="00052B35"/>
    <w:rsid w:val="00074BFC"/>
    <w:rsid w:val="00075A2C"/>
    <w:rsid w:val="000822A3"/>
    <w:rsid w:val="000824C0"/>
    <w:rsid w:val="000831FF"/>
    <w:rsid w:val="00090DE8"/>
    <w:rsid w:val="00096E91"/>
    <w:rsid w:val="000A24DB"/>
    <w:rsid w:val="000B1F50"/>
    <w:rsid w:val="000B6819"/>
    <w:rsid w:val="000C2682"/>
    <w:rsid w:val="000C2C14"/>
    <w:rsid w:val="000C6F25"/>
    <w:rsid w:val="000D02D4"/>
    <w:rsid w:val="000F65BD"/>
    <w:rsid w:val="00116D90"/>
    <w:rsid w:val="001429CD"/>
    <w:rsid w:val="0014371F"/>
    <w:rsid w:val="00157714"/>
    <w:rsid w:val="00163F78"/>
    <w:rsid w:val="0016566C"/>
    <w:rsid w:val="00166911"/>
    <w:rsid w:val="00191D92"/>
    <w:rsid w:val="001A0A24"/>
    <w:rsid w:val="001B0211"/>
    <w:rsid w:val="001B31A8"/>
    <w:rsid w:val="001B5C46"/>
    <w:rsid w:val="001B6982"/>
    <w:rsid w:val="001C5910"/>
    <w:rsid w:val="001C5E34"/>
    <w:rsid w:val="001C5F31"/>
    <w:rsid w:val="001D0A88"/>
    <w:rsid w:val="001D7C6F"/>
    <w:rsid w:val="001E4FC6"/>
    <w:rsid w:val="001F3E4B"/>
    <w:rsid w:val="001F61BD"/>
    <w:rsid w:val="00204F27"/>
    <w:rsid w:val="00217323"/>
    <w:rsid w:val="00230529"/>
    <w:rsid w:val="002331C0"/>
    <w:rsid w:val="00240831"/>
    <w:rsid w:val="00240B04"/>
    <w:rsid w:val="002525AA"/>
    <w:rsid w:val="00255608"/>
    <w:rsid w:val="002768CE"/>
    <w:rsid w:val="00280A14"/>
    <w:rsid w:val="00282837"/>
    <w:rsid w:val="002874FF"/>
    <w:rsid w:val="002913C6"/>
    <w:rsid w:val="00293244"/>
    <w:rsid w:val="002973D6"/>
    <w:rsid w:val="002A3A9A"/>
    <w:rsid w:val="002B6296"/>
    <w:rsid w:val="002E52B8"/>
    <w:rsid w:val="002F237D"/>
    <w:rsid w:val="00320F90"/>
    <w:rsid w:val="00337CE4"/>
    <w:rsid w:val="0034118A"/>
    <w:rsid w:val="003637EA"/>
    <w:rsid w:val="00365125"/>
    <w:rsid w:val="00372320"/>
    <w:rsid w:val="00377561"/>
    <w:rsid w:val="003869C1"/>
    <w:rsid w:val="003A6AA9"/>
    <w:rsid w:val="003D375C"/>
    <w:rsid w:val="003E58D4"/>
    <w:rsid w:val="0040691D"/>
    <w:rsid w:val="0041034B"/>
    <w:rsid w:val="00413B8B"/>
    <w:rsid w:val="00422892"/>
    <w:rsid w:val="00423C23"/>
    <w:rsid w:val="00443AB4"/>
    <w:rsid w:val="004440F4"/>
    <w:rsid w:val="00447879"/>
    <w:rsid w:val="00447A1C"/>
    <w:rsid w:val="00451566"/>
    <w:rsid w:val="00461F06"/>
    <w:rsid w:val="00480ADA"/>
    <w:rsid w:val="00494AA2"/>
    <w:rsid w:val="004A23B7"/>
    <w:rsid w:val="004B39BC"/>
    <w:rsid w:val="004B71AE"/>
    <w:rsid w:val="004C178D"/>
    <w:rsid w:val="004C758C"/>
    <w:rsid w:val="004D3015"/>
    <w:rsid w:val="004D432A"/>
    <w:rsid w:val="004E204F"/>
    <w:rsid w:val="0050574D"/>
    <w:rsid w:val="00514804"/>
    <w:rsid w:val="00515674"/>
    <w:rsid w:val="00523F8D"/>
    <w:rsid w:val="00527836"/>
    <w:rsid w:val="00532B60"/>
    <w:rsid w:val="005440A6"/>
    <w:rsid w:val="005774A1"/>
    <w:rsid w:val="00577965"/>
    <w:rsid w:val="00594A67"/>
    <w:rsid w:val="005B0CD8"/>
    <w:rsid w:val="005B166A"/>
    <w:rsid w:val="005B6A39"/>
    <w:rsid w:val="005C51D8"/>
    <w:rsid w:val="005D1590"/>
    <w:rsid w:val="005D24D1"/>
    <w:rsid w:val="005D69EB"/>
    <w:rsid w:val="005E4ABB"/>
    <w:rsid w:val="00616D89"/>
    <w:rsid w:val="00624175"/>
    <w:rsid w:val="00625286"/>
    <w:rsid w:val="00634BD1"/>
    <w:rsid w:val="00636012"/>
    <w:rsid w:val="00646B4E"/>
    <w:rsid w:val="00650583"/>
    <w:rsid w:val="00655383"/>
    <w:rsid w:val="00655650"/>
    <w:rsid w:val="0066521E"/>
    <w:rsid w:val="0068485E"/>
    <w:rsid w:val="00685F0A"/>
    <w:rsid w:val="006A7279"/>
    <w:rsid w:val="006B1105"/>
    <w:rsid w:val="006B2901"/>
    <w:rsid w:val="006B3D0F"/>
    <w:rsid w:val="006B442F"/>
    <w:rsid w:val="006C6F26"/>
    <w:rsid w:val="006D5650"/>
    <w:rsid w:val="006D5F2B"/>
    <w:rsid w:val="006D7B33"/>
    <w:rsid w:val="006E5986"/>
    <w:rsid w:val="00702E79"/>
    <w:rsid w:val="00713C15"/>
    <w:rsid w:val="007204E8"/>
    <w:rsid w:val="00724D5D"/>
    <w:rsid w:val="00725117"/>
    <w:rsid w:val="00730F0C"/>
    <w:rsid w:val="00747D50"/>
    <w:rsid w:val="007537ED"/>
    <w:rsid w:val="007558C2"/>
    <w:rsid w:val="00756D47"/>
    <w:rsid w:val="00765C71"/>
    <w:rsid w:val="00771BE2"/>
    <w:rsid w:val="00771C15"/>
    <w:rsid w:val="00772B62"/>
    <w:rsid w:val="0078385B"/>
    <w:rsid w:val="007858CF"/>
    <w:rsid w:val="00785B71"/>
    <w:rsid w:val="00785D02"/>
    <w:rsid w:val="007A49AC"/>
    <w:rsid w:val="007C08D6"/>
    <w:rsid w:val="007C4303"/>
    <w:rsid w:val="007D11E5"/>
    <w:rsid w:val="007D1C16"/>
    <w:rsid w:val="007D36E5"/>
    <w:rsid w:val="007D6DEC"/>
    <w:rsid w:val="007E3DFA"/>
    <w:rsid w:val="007F2DFF"/>
    <w:rsid w:val="007F2E70"/>
    <w:rsid w:val="00803FFE"/>
    <w:rsid w:val="00813D8B"/>
    <w:rsid w:val="00820315"/>
    <w:rsid w:val="00821DE3"/>
    <w:rsid w:val="008251D8"/>
    <w:rsid w:val="00836157"/>
    <w:rsid w:val="00836C5B"/>
    <w:rsid w:val="00836EE5"/>
    <w:rsid w:val="0084358A"/>
    <w:rsid w:val="00845D3A"/>
    <w:rsid w:val="00846D49"/>
    <w:rsid w:val="00881B82"/>
    <w:rsid w:val="008843F4"/>
    <w:rsid w:val="00887DDE"/>
    <w:rsid w:val="00890EA6"/>
    <w:rsid w:val="0089195E"/>
    <w:rsid w:val="0089508D"/>
    <w:rsid w:val="008A7E76"/>
    <w:rsid w:val="008A7F2C"/>
    <w:rsid w:val="008B024C"/>
    <w:rsid w:val="008B0C52"/>
    <w:rsid w:val="008B3694"/>
    <w:rsid w:val="008B3B61"/>
    <w:rsid w:val="008B7464"/>
    <w:rsid w:val="008B748F"/>
    <w:rsid w:val="008B78D4"/>
    <w:rsid w:val="008B7E6A"/>
    <w:rsid w:val="008C022B"/>
    <w:rsid w:val="008F0009"/>
    <w:rsid w:val="008F2FA4"/>
    <w:rsid w:val="008F597A"/>
    <w:rsid w:val="008F76DB"/>
    <w:rsid w:val="00927314"/>
    <w:rsid w:val="009341C8"/>
    <w:rsid w:val="0093624E"/>
    <w:rsid w:val="00946F55"/>
    <w:rsid w:val="009518B4"/>
    <w:rsid w:val="0096531F"/>
    <w:rsid w:val="00974078"/>
    <w:rsid w:val="00980180"/>
    <w:rsid w:val="00992183"/>
    <w:rsid w:val="009B1FAA"/>
    <w:rsid w:val="009B277D"/>
    <w:rsid w:val="009C0000"/>
    <w:rsid w:val="009D3146"/>
    <w:rsid w:val="009E083C"/>
    <w:rsid w:val="009E5CF0"/>
    <w:rsid w:val="009E5D23"/>
    <w:rsid w:val="009F2BB3"/>
    <w:rsid w:val="00A120EC"/>
    <w:rsid w:val="00A12E84"/>
    <w:rsid w:val="00A27269"/>
    <w:rsid w:val="00A316C1"/>
    <w:rsid w:val="00A33124"/>
    <w:rsid w:val="00A3748F"/>
    <w:rsid w:val="00A45246"/>
    <w:rsid w:val="00A6185F"/>
    <w:rsid w:val="00A755C1"/>
    <w:rsid w:val="00A75BE2"/>
    <w:rsid w:val="00A80B61"/>
    <w:rsid w:val="00A822AC"/>
    <w:rsid w:val="00A83F2F"/>
    <w:rsid w:val="00A84C67"/>
    <w:rsid w:val="00A95626"/>
    <w:rsid w:val="00AA6902"/>
    <w:rsid w:val="00AB0639"/>
    <w:rsid w:val="00AC73AB"/>
    <w:rsid w:val="00AE3604"/>
    <w:rsid w:val="00AF2537"/>
    <w:rsid w:val="00AF449F"/>
    <w:rsid w:val="00AF6EE4"/>
    <w:rsid w:val="00AF7D2A"/>
    <w:rsid w:val="00B25715"/>
    <w:rsid w:val="00B25FE1"/>
    <w:rsid w:val="00B47779"/>
    <w:rsid w:val="00B62343"/>
    <w:rsid w:val="00B64364"/>
    <w:rsid w:val="00B70137"/>
    <w:rsid w:val="00B74A1F"/>
    <w:rsid w:val="00BA3F48"/>
    <w:rsid w:val="00BA53A2"/>
    <w:rsid w:val="00BB0BF7"/>
    <w:rsid w:val="00BB7711"/>
    <w:rsid w:val="00BC3C69"/>
    <w:rsid w:val="00BD14F7"/>
    <w:rsid w:val="00BE34D2"/>
    <w:rsid w:val="00BE7FF9"/>
    <w:rsid w:val="00C04A0B"/>
    <w:rsid w:val="00C0610D"/>
    <w:rsid w:val="00C110CD"/>
    <w:rsid w:val="00C23CD4"/>
    <w:rsid w:val="00C25FB8"/>
    <w:rsid w:val="00C37162"/>
    <w:rsid w:val="00C41066"/>
    <w:rsid w:val="00C42BA9"/>
    <w:rsid w:val="00C5119C"/>
    <w:rsid w:val="00C53DB8"/>
    <w:rsid w:val="00C60714"/>
    <w:rsid w:val="00C61460"/>
    <w:rsid w:val="00C61857"/>
    <w:rsid w:val="00C705D5"/>
    <w:rsid w:val="00C86949"/>
    <w:rsid w:val="00C87F20"/>
    <w:rsid w:val="00C926C7"/>
    <w:rsid w:val="00CA56FF"/>
    <w:rsid w:val="00CB1052"/>
    <w:rsid w:val="00CB1846"/>
    <w:rsid w:val="00CB6084"/>
    <w:rsid w:val="00CB7BD0"/>
    <w:rsid w:val="00CC589C"/>
    <w:rsid w:val="00CC5B74"/>
    <w:rsid w:val="00CF0554"/>
    <w:rsid w:val="00CF4DF6"/>
    <w:rsid w:val="00D00797"/>
    <w:rsid w:val="00D00BC4"/>
    <w:rsid w:val="00D066EB"/>
    <w:rsid w:val="00D14E63"/>
    <w:rsid w:val="00D20DC6"/>
    <w:rsid w:val="00D311A0"/>
    <w:rsid w:val="00D33DD2"/>
    <w:rsid w:val="00D3643C"/>
    <w:rsid w:val="00D37C51"/>
    <w:rsid w:val="00D56DBE"/>
    <w:rsid w:val="00D62FE3"/>
    <w:rsid w:val="00D63ACE"/>
    <w:rsid w:val="00D64FFA"/>
    <w:rsid w:val="00D66FF7"/>
    <w:rsid w:val="00D8092B"/>
    <w:rsid w:val="00D91D7F"/>
    <w:rsid w:val="00D928AD"/>
    <w:rsid w:val="00DB09EA"/>
    <w:rsid w:val="00DB1FEB"/>
    <w:rsid w:val="00DB52AE"/>
    <w:rsid w:val="00DD2127"/>
    <w:rsid w:val="00DD2331"/>
    <w:rsid w:val="00DE0458"/>
    <w:rsid w:val="00DF406C"/>
    <w:rsid w:val="00E16727"/>
    <w:rsid w:val="00E60338"/>
    <w:rsid w:val="00E62E73"/>
    <w:rsid w:val="00E66549"/>
    <w:rsid w:val="00E92B86"/>
    <w:rsid w:val="00E93C74"/>
    <w:rsid w:val="00E9495C"/>
    <w:rsid w:val="00EC2012"/>
    <w:rsid w:val="00ED301D"/>
    <w:rsid w:val="00ED6DE8"/>
    <w:rsid w:val="00EF21DA"/>
    <w:rsid w:val="00EF5FD9"/>
    <w:rsid w:val="00F16713"/>
    <w:rsid w:val="00F219FD"/>
    <w:rsid w:val="00F248F6"/>
    <w:rsid w:val="00F2714B"/>
    <w:rsid w:val="00F40CF4"/>
    <w:rsid w:val="00F41738"/>
    <w:rsid w:val="00F46E95"/>
    <w:rsid w:val="00F503E2"/>
    <w:rsid w:val="00F64DD2"/>
    <w:rsid w:val="00F67B86"/>
    <w:rsid w:val="00F83D7C"/>
    <w:rsid w:val="00F93735"/>
    <w:rsid w:val="00FA40B3"/>
    <w:rsid w:val="00FA6B85"/>
    <w:rsid w:val="00FB05C7"/>
    <w:rsid w:val="00FB05CA"/>
    <w:rsid w:val="00FB47E9"/>
    <w:rsid w:val="00FB491A"/>
    <w:rsid w:val="00FC1F7E"/>
    <w:rsid w:val="00FD2D92"/>
    <w:rsid w:val="00FD7386"/>
    <w:rsid w:val="00FE0074"/>
    <w:rsid w:val="00FE3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EB647"/>
  <w15:docId w15:val="{42192AE4-C0FB-4F74-9094-92005DA08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18B4"/>
    <w:pPr>
      <w:ind w:firstLineChars="200" w:firstLine="200"/>
    </w:pPr>
    <w:rPr>
      <w:rFonts w:ascii="Times New Roman" w:eastAsia="思源宋体" w:hAnsi="Times New Roman"/>
      <w:kern w:val="0"/>
      <w:sz w:val="24"/>
    </w:rPr>
  </w:style>
  <w:style w:type="paragraph" w:styleId="1">
    <w:name w:val="heading 1"/>
    <w:basedOn w:val="a"/>
    <w:next w:val="a"/>
    <w:link w:val="10"/>
    <w:autoRedefine/>
    <w:uiPriority w:val="9"/>
    <w:qFormat/>
    <w:rsid w:val="00974078"/>
    <w:pPr>
      <w:keepNext/>
      <w:keepLines/>
      <w:pageBreakBefore/>
      <w:numPr>
        <w:numId w:val="7"/>
      </w:numPr>
      <w:pBdr>
        <w:bottom w:val="single" w:sz="4" w:space="1" w:color="595959" w:themeColor="text1" w:themeTint="A6"/>
      </w:pBdr>
      <w:spacing w:before="360"/>
      <w:ind w:left="0" w:firstLineChars="0" w:firstLine="0"/>
      <w:outlineLvl w:val="0"/>
    </w:pPr>
    <w:rPr>
      <w:rFonts w:eastAsia="思源黑体 CN Heavy" w:cstheme="majorBidi"/>
      <w:b/>
      <w:bCs/>
      <w:smallCaps/>
      <w:color w:val="ED7D31" w:themeColor="accent2"/>
      <w:kern w:val="2"/>
      <w:sz w:val="36"/>
      <w:szCs w:val="36"/>
    </w:rPr>
  </w:style>
  <w:style w:type="paragraph" w:styleId="2">
    <w:name w:val="heading 2"/>
    <w:basedOn w:val="a"/>
    <w:next w:val="a"/>
    <w:link w:val="20"/>
    <w:autoRedefine/>
    <w:uiPriority w:val="9"/>
    <w:unhideWhenUsed/>
    <w:qFormat/>
    <w:rsid w:val="00C61460"/>
    <w:pPr>
      <w:keepNext/>
      <w:keepLines/>
      <w:numPr>
        <w:ilvl w:val="1"/>
        <w:numId w:val="8"/>
      </w:numPr>
      <w:tabs>
        <w:tab w:val="clear" w:pos="1003"/>
        <w:tab w:val="num" w:pos="1440"/>
      </w:tabs>
      <w:spacing w:before="360"/>
      <w:ind w:left="1440" w:firstLineChars="0" w:firstLine="0"/>
      <w:outlineLvl w:val="1"/>
    </w:pPr>
    <w:rPr>
      <w:rFonts w:asciiTheme="majorHAnsi" w:hAnsiTheme="majorHAnsi" w:cstheme="majorBidi"/>
      <w:b/>
      <w:bCs/>
      <w:smallCaps/>
      <w:color w:val="000000" w:themeColor="text1"/>
      <w:kern w:val="2"/>
      <w:sz w:val="28"/>
      <w:szCs w:val="28"/>
    </w:rPr>
  </w:style>
  <w:style w:type="paragraph" w:styleId="3">
    <w:name w:val="heading 3"/>
    <w:basedOn w:val="a"/>
    <w:next w:val="a"/>
    <w:link w:val="30"/>
    <w:uiPriority w:val="9"/>
    <w:unhideWhenUsed/>
    <w:qFormat/>
    <w:rsid w:val="00FB05C7"/>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日期信息"/>
    <w:basedOn w:val="a"/>
    <w:link w:val="a4"/>
    <w:autoRedefine/>
    <w:qFormat/>
    <w:rsid w:val="00772B62"/>
    <w:pPr>
      <w:spacing w:line="288" w:lineRule="auto"/>
      <w:ind w:firstLine="480"/>
      <w:jc w:val="right"/>
    </w:pPr>
    <w:rPr>
      <w:rFonts w:ascii="华文仿宋" w:eastAsia="华文仿宋" w:hAnsi="华文仿宋"/>
      <w:kern w:val="2"/>
    </w:rPr>
  </w:style>
  <w:style w:type="character" w:customStyle="1" w:styleId="a4">
    <w:name w:val="日期信息 字符"/>
    <w:basedOn w:val="a0"/>
    <w:link w:val="a3"/>
    <w:rsid w:val="00772B62"/>
    <w:rPr>
      <w:rFonts w:ascii="华文仿宋" w:eastAsia="华文仿宋" w:hAnsi="华文仿宋"/>
      <w:sz w:val="24"/>
    </w:rPr>
  </w:style>
  <w:style w:type="character" w:customStyle="1" w:styleId="10">
    <w:name w:val="标题 1 字符"/>
    <w:basedOn w:val="a0"/>
    <w:link w:val="1"/>
    <w:uiPriority w:val="9"/>
    <w:rsid w:val="00974078"/>
    <w:rPr>
      <w:rFonts w:ascii="Times New Roman" w:eastAsia="思源黑体 CN Heavy" w:hAnsi="Times New Roman" w:cstheme="majorBidi"/>
      <w:b/>
      <w:bCs/>
      <w:smallCaps/>
      <w:color w:val="ED7D31" w:themeColor="accent2"/>
      <w:sz w:val="36"/>
      <w:szCs w:val="36"/>
    </w:rPr>
  </w:style>
  <w:style w:type="character" w:customStyle="1" w:styleId="20">
    <w:name w:val="标题 2 字符"/>
    <w:basedOn w:val="a0"/>
    <w:link w:val="2"/>
    <w:uiPriority w:val="9"/>
    <w:rsid w:val="00C61460"/>
    <w:rPr>
      <w:rFonts w:asciiTheme="majorHAnsi" w:eastAsia="思源宋体" w:hAnsiTheme="majorHAnsi" w:cstheme="majorBidi"/>
      <w:b/>
      <w:bCs/>
      <w:smallCaps/>
      <w:color w:val="000000" w:themeColor="text1"/>
      <w:sz w:val="28"/>
      <w:szCs w:val="28"/>
    </w:rPr>
  </w:style>
  <w:style w:type="paragraph" w:styleId="a5">
    <w:name w:val="Date"/>
    <w:basedOn w:val="a"/>
    <w:next w:val="a"/>
    <w:link w:val="a6"/>
    <w:uiPriority w:val="99"/>
    <w:semiHidden/>
    <w:unhideWhenUsed/>
    <w:rsid w:val="00AE3604"/>
    <w:pPr>
      <w:ind w:leftChars="2500" w:left="100"/>
    </w:pPr>
  </w:style>
  <w:style w:type="character" w:customStyle="1" w:styleId="a6">
    <w:name w:val="日期 字符"/>
    <w:basedOn w:val="a0"/>
    <w:link w:val="a5"/>
    <w:uiPriority w:val="99"/>
    <w:semiHidden/>
    <w:rsid w:val="00AE3604"/>
    <w:rPr>
      <w:rFonts w:ascii="Times New Roman" w:eastAsia="思源宋体" w:hAnsi="Times New Roman"/>
      <w:kern w:val="0"/>
      <w:sz w:val="24"/>
    </w:rPr>
  </w:style>
  <w:style w:type="paragraph" w:styleId="a7">
    <w:name w:val="header"/>
    <w:basedOn w:val="a"/>
    <w:link w:val="a8"/>
    <w:uiPriority w:val="99"/>
    <w:unhideWhenUsed/>
    <w:rsid w:val="0029324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93244"/>
    <w:rPr>
      <w:rFonts w:ascii="Times New Roman" w:eastAsia="思源宋体" w:hAnsi="Times New Roman"/>
      <w:kern w:val="0"/>
      <w:sz w:val="18"/>
      <w:szCs w:val="18"/>
    </w:rPr>
  </w:style>
  <w:style w:type="paragraph" w:styleId="a9">
    <w:name w:val="footer"/>
    <w:basedOn w:val="a"/>
    <w:link w:val="aa"/>
    <w:uiPriority w:val="99"/>
    <w:unhideWhenUsed/>
    <w:rsid w:val="00293244"/>
    <w:pPr>
      <w:tabs>
        <w:tab w:val="center" w:pos="4153"/>
        <w:tab w:val="right" w:pos="8306"/>
      </w:tabs>
      <w:snapToGrid w:val="0"/>
    </w:pPr>
    <w:rPr>
      <w:sz w:val="18"/>
      <w:szCs w:val="18"/>
    </w:rPr>
  </w:style>
  <w:style w:type="character" w:customStyle="1" w:styleId="aa">
    <w:name w:val="页脚 字符"/>
    <w:basedOn w:val="a0"/>
    <w:link w:val="a9"/>
    <w:uiPriority w:val="99"/>
    <w:rsid w:val="00293244"/>
    <w:rPr>
      <w:rFonts w:ascii="Times New Roman" w:eastAsia="思源宋体" w:hAnsi="Times New Roman"/>
      <w:kern w:val="0"/>
      <w:sz w:val="18"/>
      <w:szCs w:val="18"/>
    </w:rPr>
  </w:style>
  <w:style w:type="paragraph" w:styleId="ab">
    <w:name w:val="List Paragraph"/>
    <w:basedOn w:val="a"/>
    <w:uiPriority w:val="34"/>
    <w:qFormat/>
    <w:rsid w:val="00A80B61"/>
    <w:pPr>
      <w:ind w:firstLine="420"/>
    </w:pPr>
  </w:style>
  <w:style w:type="paragraph" w:styleId="ac">
    <w:name w:val="No Spacing"/>
    <w:uiPriority w:val="1"/>
    <w:qFormat/>
    <w:rsid w:val="002A3A9A"/>
    <w:pPr>
      <w:ind w:firstLineChars="200" w:firstLine="200"/>
    </w:pPr>
    <w:rPr>
      <w:rFonts w:ascii="Times New Roman" w:eastAsia="思源宋体" w:hAnsi="Times New Roman"/>
      <w:kern w:val="0"/>
      <w:sz w:val="24"/>
    </w:rPr>
  </w:style>
  <w:style w:type="paragraph" w:styleId="TOC">
    <w:name w:val="TOC Heading"/>
    <w:basedOn w:val="1"/>
    <w:next w:val="a"/>
    <w:uiPriority w:val="39"/>
    <w:unhideWhenUsed/>
    <w:qFormat/>
    <w:rsid w:val="002A3A9A"/>
    <w:pPr>
      <w:pageBreakBefore w:val="0"/>
      <w:numPr>
        <w:numId w:val="0"/>
      </w:numPr>
      <w:pBdr>
        <w:bottom w:val="none" w:sz="0" w:space="0" w:color="auto"/>
      </w:pBdr>
      <w:spacing w:before="240" w:line="259" w:lineRule="auto"/>
      <w:outlineLvl w:val="9"/>
    </w:pPr>
    <w:rPr>
      <w:rFonts w:asciiTheme="majorHAnsi" w:eastAsiaTheme="majorEastAsia" w:hAnsiTheme="majorHAnsi"/>
      <w:b w:val="0"/>
      <w:bCs w:val="0"/>
      <w:smallCaps w:val="0"/>
      <w:color w:val="2F5496" w:themeColor="accent1" w:themeShade="BF"/>
      <w:kern w:val="0"/>
      <w:sz w:val="32"/>
      <w:szCs w:val="32"/>
    </w:rPr>
  </w:style>
  <w:style w:type="paragraph" w:styleId="TOC1">
    <w:name w:val="toc 1"/>
    <w:basedOn w:val="a"/>
    <w:next w:val="a"/>
    <w:autoRedefine/>
    <w:uiPriority w:val="39"/>
    <w:unhideWhenUsed/>
    <w:rsid w:val="00451566"/>
    <w:pPr>
      <w:tabs>
        <w:tab w:val="left" w:pos="851"/>
        <w:tab w:val="right" w:leader="dot" w:pos="8296"/>
      </w:tabs>
      <w:ind w:firstLine="480"/>
    </w:pPr>
  </w:style>
  <w:style w:type="paragraph" w:styleId="TOC2">
    <w:name w:val="toc 2"/>
    <w:basedOn w:val="a"/>
    <w:next w:val="a"/>
    <w:autoRedefine/>
    <w:uiPriority w:val="39"/>
    <w:unhideWhenUsed/>
    <w:rsid w:val="002A3A9A"/>
    <w:pPr>
      <w:ind w:leftChars="200" w:left="420"/>
    </w:pPr>
  </w:style>
  <w:style w:type="character" w:styleId="ad">
    <w:name w:val="Hyperlink"/>
    <w:basedOn w:val="a0"/>
    <w:uiPriority w:val="99"/>
    <w:unhideWhenUsed/>
    <w:rsid w:val="002A3A9A"/>
    <w:rPr>
      <w:color w:val="0563C1" w:themeColor="hyperlink"/>
      <w:u w:val="single"/>
    </w:rPr>
  </w:style>
  <w:style w:type="paragraph" w:styleId="ae">
    <w:name w:val="Quote"/>
    <w:basedOn w:val="a"/>
    <w:next w:val="a"/>
    <w:link w:val="af"/>
    <w:uiPriority w:val="29"/>
    <w:qFormat/>
    <w:rsid w:val="008B3694"/>
    <w:pPr>
      <w:spacing w:before="200" w:after="160"/>
      <w:ind w:left="864" w:right="864"/>
      <w:jc w:val="center"/>
    </w:pPr>
    <w:rPr>
      <w:i/>
      <w:iCs/>
      <w:color w:val="404040" w:themeColor="text1" w:themeTint="BF"/>
    </w:rPr>
  </w:style>
  <w:style w:type="character" w:customStyle="1" w:styleId="af">
    <w:name w:val="引用 字符"/>
    <w:basedOn w:val="a0"/>
    <w:link w:val="ae"/>
    <w:uiPriority w:val="29"/>
    <w:rsid w:val="008B3694"/>
    <w:rPr>
      <w:rFonts w:ascii="Times New Roman" w:eastAsia="思源宋体" w:hAnsi="Times New Roman"/>
      <w:i/>
      <w:iCs/>
      <w:color w:val="404040" w:themeColor="text1" w:themeTint="BF"/>
      <w:kern w:val="0"/>
      <w:sz w:val="24"/>
    </w:rPr>
  </w:style>
  <w:style w:type="paragraph" w:styleId="af0">
    <w:name w:val="Subtitle"/>
    <w:basedOn w:val="a"/>
    <w:next w:val="a"/>
    <w:link w:val="af1"/>
    <w:uiPriority w:val="11"/>
    <w:qFormat/>
    <w:rsid w:val="009B1FAA"/>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1">
    <w:name w:val="副标题 字符"/>
    <w:basedOn w:val="a0"/>
    <w:link w:val="af0"/>
    <w:uiPriority w:val="11"/>
    <w:rsid w:val="009B1FAA"/>
    <w:rPr>
      <w:b/>
      <w:bCs/>
      <w:kern w:val="28"/>
      <w:sz w:val="32"/>
      <w:szCs w:val="32"/>
    </w:rPr>
  </w:style>
  <w:style w:type="character" w:customStyle="1" w:styleId="30">
    <w:name w:val="标题 3 字符"/>
    <w:basedOn w:val="a0"/>
    <w:link w:val="3"/>
    <w:uiPriority w:val="9"/>
    <w:rsid w:val="00FB05C7"/>
    <w:rPr>
      <w:rFonts w:ascii="Times New Roman" w:eastAsia="思源宋体" w:hAnsi="Times New Roman"/>
      <w:b/>
      <w:bCs/>
      <w:kern w:val="0"/>
      <w:sz w:val="24"/>
      <w:szCs w:val="32"/>
    </w:rPr>
  </w:style>
  <w:style w:type="paragraph" w:styleId="TOC3">
    <w:name w:val="toc 3"/>
    <w:basedOn w:val="a"/>
    <w:next w:val="a"/>
    <w:autoRedefine/>
    <w:uiPriority w:val="39"/>
    <w:unhideWhenUsed/>
    <w:rsid w:val="008A7F2C"/>
    <w:pPr>
      <w:ind w:leftChars="400" w:left="840"/>
    </w:pPr>
  </w:style>
  <w:style w:type="paragraph" w:styleId="af2">
    <w:name w:val="Title"/>
    <w:basedOn w:val="a"/>
    <w:next w:val="a"/>
    <w:link w:val="af3"/>
    <w:autoRedefine/>
    <w:uiPriority w:val="10"/>
    <w:qFormat/>
    <w:rsid w:val="00514804"/>
    <w:pPr>
      <w:spacing w:before="240" w:after="60"/>
      <w:ind w:firstLineChars="0" w:firstLine="0"/>
      <w:jc w:val="center"/>
      <w:outlineLvl w:val="0"/>
    </w:pPr>
    <w:rPr>
      <w:rFonts w:asciiTheme="majorHAnsi" w:eastAsia="思源黑体 CN Heavy" w:hAnsiTheme="majorHAnsi" w:cstheme="majorBidi"/>
      <w:b/>
      <w:bCs/>
      <w:color w:val="ED7D31" w:themeColor="accent2"/>
      <w:sz w:val="52"/>
      <w:szCs w:val="32"/>
    </w:rPr>
  </w:style>
  <w:style w:type="character" w:customStyle="1" w:styleId="af3">
    <w:name w:val="标题 字符"/>
    <w:basedOn w:val="a0"/>
    <w:link w:val="af2"/>
    <w:uiPriority w:val="10"/>
    <w:rsid w:val="00514804"/>
    <w:rPr>
      <w:rFonts w:asciiTheme="majorHAnsi" w:eastAsia="思源黑体 CN Heavy" w:hAnsiTheme="majorHAnsi" w:cstheme="majorBidi"/>
      <w:b/>
      <w:bCs/>
      <w:color w:val="ED7D31" w:themeColor="accent2"/>
      <w:kern w:val="0"/>
      <w:sz w:val="52"/>
      <w:szCs w:val="32"/>
    </w:rPr>
  </w:style>
  <w:style w:type="paragraph" w:styleId="TOC4">
    <w:name w:val="toc 4"/>
    <w:basedOn w:val="a"/>
    <w:next w:val="a"/>
    <w:autoRedefine/>
    <w:uiPriority w:val="39"/>
    <w:unhideWhenUsed/>
    <w:rsid w:val="00451566"/>
    <w:pPr>
      <w:widowControl w:val="0"/>
      <w:ind w:leftChars="600" w:left="1260" w:firstLineChars="0" w:firstLine="0"/>
      <w:jc w:val="both"/>
    </w:pPr>
    <w:rPr>
      <w:rFonts w:asciiTheme="minorHAnsi" w:eastAsiaTheme="minorEastAsia" w:hAnsiTheme="minorHAnsi"/>
      <w:kern w:val="2"/>
      <w:sz w:val="21"/>
    </w:rPr>
  </w:style>
  <w:style w:type="paragraph" w:styleId="TOC5">
    <w:name w:val="toc 5"/>
    <w:basedOn w:val="a"/>
    <w:next w:val="a"/>
    <w:autoRedefine/>
    <w:uiPriority w:val="39"/>
    <w:unhideWhenUsed/>
    <w:rsid w:val="00451566"/>
    <w:pPr>
      <w:widowControl w:val="0"/>
      <w:ind w:leftChars="800" w:left="1680" w:firstLineChars="0" w:firstLine="0"/>
      <w:jc w:val="both"/>
    </w:pPr>
    <w:rPr>
      <w:rFonts w:asciiTheme="minorHAnsi" w:eastAsiaTheme="minorEastAsia" w:hAnsiTheme="minorHAnsi"/>
      <w:kern w:val="2"/>
      <w:sz w:val="21"/>
    </w:rPr>
  </w:style>
  <w:style w:type="paragraph" w:styleId="TOC6">
    <w:name w:val="toc 6"/>
    <w:basedOn w:val="a"/>
    <w:next w:val="a"/>
    <w:autoRedefine/>
    <w:uiPriority w:val="39"/>
    <w:unhideWhenUsed/>
    <w:rsid w:val="00451566"/>
    <w:pPr>
      <w:widowControl w:val="0"/>
      <w:ind w:leftChars="1000" w:left="2100" w:firstLineChars="0" w:firstLine="0"/>
      <w:jc w:val="both"/>
    </w:pPr>
    <w:rPr>
      <w:rFonts w:asciiTheme="minorHAnsi" w:eastAsiaTheme="minorEastAsia" w:hAnsiTheme="minorHAnsi"/>
      <w:kern w:val="2"/>
      <w:sz w:val="21"/>
    </w:rPr>
  </w:style>
  <w:style w:type="paragraph" w:styleId="TOC7">
    <w:name w:val="toc 7"/>
    <w:basedOn w:val="a"/>
    <w:next w:val="a"/>
    <w:autoRedefine/>
    <w:uiPriority w:val="39"/>
    <w:unhideWhenUsed/>
    <w:rsid w:val="00451566"/>
    <w:pPr>
      <w:widowControl w:val="0"/>
      <w:ind w:leftChars="1200" w:left="2520" w:firstLineChars="0" w:firstLine="0"/>
      <w:jc w:val="both"/>
    </w:pPr>
    <w:rPr>
      <w:rFonts w:asciiTheme="minorHAnsi" w:eastAsiaTheme="minorEastAsia" w:hAnsiTheme="minorHAnsi"/>
      <w:kern w:val="2"/>
      <w:sz w:val="21"/>
    </w:rPr>
  </w:style>
  <w:style w:type="paragraph" w:styleId="TOC8">
    <w:name w:val="toc 8"/>
    <w:basedOn w:val="a"/>
    <w:next w:val="a"/>
    <w:autoRedefine/>
    <w:uiPriority w:val="39"/>
    <w:unhideWhenUsed/>
    <w:rsid w:val="00451566"/>
    <w:pPr>
      <w:widowControl w:val="0"/>
      <w:ind w:leftChars="1400" w:left="2940" w:firstLineChars="0" w:firstLine="0"/>
      <w:jc w:val="both"/>
    </w:pPr>
    <w:rPr>
      <w:rFonts w:asciiTheme="minorHAnsi" w:eastAsiaTheme="minorEastAsia" w:hAnsiTheme="minorHAnsi"/>
      <w:kern w:val="2"/>
      <w:sz w:val="21"/>
    </w:rPr>
  </w:style>
  <w:style w:type="paragraph" w:styleId="TOC9">
    <w:name w:val="toc 9"/>
    <w:basedOn w:val="a"/>
    <w:next w:val="a"/>
    <w:autoRedefine/>
    <w:uiPriority w:val="39"/>
    <w:unhideWhenUsed/>
    <w:rsid w:val="00451566"/>
    <w:pPr>
      <w:widowControl w:val="0"/>
      <w:ind w:leftChars="1600" w:left="3360" w:firstLineChars="0" w:firstLine="0"/>
      <w:jc w:val="both"/>
    </w:pPr>
    <w:rPr>
      <w:rFonts w:asciiTheme="minorHAnsi" w:eastAsiaTheme="minorEastAsia" w:hAnsiTheme="minorHAnsi"/>
      <w:kern w:val="2"/>
      <w:sz w:val="21"/>
    </w:rPr>
  </w:style>
  <w:style w:type="character" w:styleId="af4">
    <w:name w:val="Unresolved Mention"/>
    <w:basedOn w:val="a0"/>
    <w:uiPriority w:val="99"/>
    <w:semiHidden/>
    <w:unhideWhenUsed/>
    <w:rsid w:val="00451566"/>
    <w:rPr>
      <w:color w:val="605E5C"/>
      <w:shd w:val="clear" w:color="auto" w:fill="E1DFDD"/>
    </w:rPr>
  </w:style>
  <w:style w:type="paragraph" w:styleId="af5">
    <w:name w:val="footnote text"/>
    <w:basedOn w:val="a"/>
    <w:link w:val="af6"/>
    <w:uiPriority w:val="99"/>
    <w:semiHidden/>
    <w:unhideWhenUsed/>
    <w:rsid w:val="00CB7BD0"/>
    <w:pPr>
      <w:snapToGrid w:val="0"/>
    </w:pPr>
    <w:rPr>
      <w:sz w:val="18"/>
      <w:szCs w:val="18"/>
    </w:rPr>
  </w:style>
  <w:style w:type="character" w:customStyle="1" w:styleId="af6">
    <w:name w:val="脚注文本 字符"/>
    <w:basedOn w:val="a0"/>
    <w:link w:val="af5"/>
    <w:uiPriority w:val="99"/>
    <w:semiHidden/>
    <w:rsid w:val="00CB7BD0"/>
    <w:rPr>
      <w:rFonts w:ascii="Times New Roman" w:eastAsia="思源宋体" w:hAnsi="Times New Roman"/>
      <w:kern w:val="0"/>
      <w:sz w:val="18"/>
      <w:szCs w:val="18"/>
    </w:rPr>
  </w:style>
  <w:style w:type="character" w:styleId="af7">
    <w:name w:val="footnote reference"/>
    <w:basedOn w:val="a0"/>
    <w:uiPriority w:val="99"/>
    <w:semiHidden/>
    <w:unhideWhenUsed/>
    <w:rsid w:val="00CB7BD0"/>
    <w:rPr>
      <w:vertAlign w:val="superscript"/>
    </w:rPr>
  </w:style>
  <w:style w:type="character" w:styleId="af8">
    <w:name w:val="endnote reference"/>
    <w:basedOn w:val="a0"/>
    <w:uiPriority w:val="99"/>
    <w:semiHidden/>
    <w:unhideWhenUsed/>
    <w:rsid w:val="00116D90"/>
    <w:rPr>
      <w:vertAlign w:val="superscript"/>
    </w:rPr>
  </w:style>
  <w:style w:type="paragraph" w:customStyle="1" w:styleId="Note">
    <w:name w:val="Note"/>
    <w:basedOn w:val="a"/>
    <w:next w:val="a"/>
    <w:link w:val="Note0"/>
    <w:autoRedefine/>
    <w:qFormat/>
    <w:rsid w:val="00E92B86"/>
    <w:pPr>
      <w:ind w:firstLineChars="0" w:firstLine="0"/>
      <w:outlineLvl w:val="1"/>
    </w:pPr>
    <w:rPr>
      <w:b/>
      <w:bCs/>
      <w:color w:val="ED7D31" w:themeColor="accent2"/>
    </w:rPr>
  </w:style>
  <w:style w:type="paragraph" w:customStyle="1" w:styleId="Note1">
    <w:name w:val="二级Note"/>
    <w:basedOn w:val="Note"/>
    <w:next w:val="a"/>
    <w:link w:val="Note2"/>
    <w:autoRedefine/>
    <w:qFormat/>
    <w:rsid w:val="00494AA2"/>
    <w:pPr>
      <w:outlineLvl w:val="2"/>
    </w:pPr>
    <w:rPr>
      <w:b w:val="0"/>
    </w:rPr>
  </w:style>
  <w:style w:type="character" w:customStyle="1" w:styleId="Note0">
    <w:name w:val="Note 字符"/>
    <w:basedOn w:val="a0"/>
    <w:link w:val="Note"/>
    <w:rsid w:val="00E92B86"/>
    <w:rPr>
      <w:rFonts w:ascii="Times New Roman" w:eastAsia="思源宋体" w:hAnsi="Times New Roman"/>
      <w:b/>
      <w:bCs/>
      <w:color w:val="ED7D31" w:themeColor="accent2"/>
      <w:kern w:val="0"/>
      <w:sz w:val="24"/>
    </w:rPr>
  </w:style>
  <w:style w:type="character" w:customStyle="1" w:styleId="Note2">
    <w:name w:val="二级Note 字符"/>
    <w:basedOn w:val="Note0"/>
    <w:link w:val="Note1"/>
    <w:rsid w:val="00494AA2"/>
    <w:rPr>
      <w:rFonts w:ascii="Times New Roman" w:eastAsia="思源宋体" w:hAnsi="Times New Roman"/>
      <w:b w:val="0"/>
      <w:bCs/>
      <w:color w:val="ED7D31" w:themeColor="accent2"/>
      <w:kern w:val="0"/>
      <w:sz w:val="24"/>
    </w:rPr>
  </w:style>
  <w:style w:type="character" w:styleId="af9">
    <w:name w:val="Subtle Reference"/>
    <w:basedOn w:val="a0"/>
    <w:uiPriority w:val="31"/>
    <w:qFormat/>
    <w:rsid w:val="00A3748F"/>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33258;&#23450;&#20041;%20Office%20&#27169;&#26495;\&#20061;&#37324;&#22235;&#23395;-&#36741;&#21161;&#38405;&#358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E385F-7266-4027-8243-0141FE0B3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九里四季-辅助阅读模板.dotx</Template>
  <TotalTime>121</TotalTime>
  <Pages>19</Pages>
  <Words>4144</Words>
  <Characters>4436</Characters>
  <Application>Microsoft Office Word</Application>
  <DocSecurity>0</DocSecurity>
  <Lines>158</Lines>
  <Paragraphs>84</Paragraphs>
  <ScaleCrop>false</ScaleCrop>
  <Company/>
  <LinksUpToDate>false</LinksUpToDate>
  <CharactersWithSpaces>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 Lud</dc:creator>
  <cp:keywords/>
  <dc:description/>
  <cp:lastModifiedBy>Lud Witt</cp:lastModifiedBy>
  <cp:revision>13</cp:revision>
  <dcterms:created xsi:type="dcterms:W3CDTF">2023-03-26T12:32:00Z</dcterms:created>
  <dcterms:modified xsi:type="dcterms:W3CDTF">2023-03-26T15:00:00Z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id="SkZJUQSU"/&gt;&lt;style id="http://www.zotero.org/styles/chicago-note-bibliography" locale="zh-CN"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y fmtid="{D5CDD505-2E9C-101B-9397-08002B2CF9AE}" pid="4" name="MTWinEqns">
    <vt:bool>true</vt:bool>
  </property>
</Properties>
</file>